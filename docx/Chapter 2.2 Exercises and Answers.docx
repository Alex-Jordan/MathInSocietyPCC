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227057907"/>
    <w:bookmarkStart w:id="1" w:name="_Toc227143121"/>
    <w:p w14:paraId="7A7A98E5" w14:textId="77777777" w:rsidR="000C35B3" w:rsidRPr="00C71F62" w:rsidRDefault="00EB7F34" w:rsidP="00EB7F34">
      <w:pPr>
        <w:pStyle w:val="Heading1"/>
        <w:rPr>
          <w:rFonts w:ascii="Cambria Math" w:hAnsi="Cambria Math"/>
        </w:rPr>
      </w:pPr>
      <w:r w:rsidRPr="00C71F62">
        <w:rPr>
          <w:rFonts w:ascii="Cambria Math" w:hAnsi="Cambria Math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710C3A" wp14:editId="06EEEBEF">
                <wp:simplePos x="0" y="0"/>
                <wp:positionH relativeFrom="column">
                  <wp:posOffset>5886450</wp:posOffset>
                </wp:positionH>
                <wp:positionV relativeFrom="paragraph">
                  <wp:posOffset>72390</wp:posOffset>
                </wp:positionV>
                <wp:extent cx="502920" cy="502920"/>
                <wp:effectExtent l="0" t="0" r="11430" b="1143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502920"/>
                        </a:xfrm>
                        <a:prstGeom prst="rect">
                          <a:avLst/>
                        </a:prstGeom>
                        <a:solidFill>
                          <a:srgbClr val="2E74B5"/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A4821A" id="Rectangle 33" o:spid="_x0000_s1026" style="position:absolute;margin-left:463.5pt;margin-top:5.7pt;width:39.6pt;height:39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6kcogIAANYFAAAOAAAAZHJzL2Uyb0RvYy54bWysVFFv2yAQfp+0/4B4X+2kybpGdaqsXadJ&#10;XVu1nfZMMMSWgGNA4mS/fgc4btZ2e5j2gg/u7vvg892dnW+1IhvhfAumoqOjkhJhONStWVX02+PV&#10;uw+U+MBMzRQYUdGd8PR8/vbNWWdnYgwNqFo4giDGzzpb0SYEOysKzxuhmT8CKww6JTjNAm7dqqgd&#10;6xBdq2Jclu+LDlxtHXDhPZ5eZiedJ3wpBQ+3UnoRiKoo3i2k1aV1GddifsZmK8ds0/L+GuwfbqFZ&#10;a5B0gLpkgZG1a19A6ZY78CDDEQddgJQtF+kN+JpR+ew1Dw2zIr0FxfF2kMn/P1h+s7lzpK0renxM&#10;iWEa/9E9qsbMSgmCZyhQZ/0M4x7snet3Hs342q10On7xHWSbRN0NooptIBwPp+X4dIzSc3T1NqIU&#10;T8nW+fBZgCbRqKhD9iQl21z7kEP3IZHLg2rrq1aptHGr5YVyZMPw/44/nUw+TuONEf23MGVeZsYK&#10;E0Mu41yYMErEaq2/Qp0xT6ZlmaokQu5TnhOgLzIUUagsTbLCTonIq8y9kKgxijFOBANQ5jjk9g2r&#10;RT6OzK9TJ8CILFGGATtf/g/YWZQ+PqaK1BxDcvm3i+XkISMxgwlDsm4NuNcAFCraM+f4vUhZmqjS&#10;EuodVqCD3Jre8qsW6+Ca+XDHHPYilg7Ol3CLi1TQVRR6i5IG3M/XzmM8tgh6Kemwtyvqf6yZE5So&#10;Lwab53Q0mcRhkDaT6UksT3foWR56zFpfAJbXCCeZ5cmM8UHtTelAf8cxtIis6GKGI3dFeXD7zUXI&#10;MwcHGReLRQrDAWBZuDYPlkfwqGqs88ftd+Zs3wwBu+gG9nOAzZ71RI6NmQYW6wCyTQ3zpGuvNw6P&#10;VLP9oIvT6XCfop7G8fwXAAAA//8DAFBLAwQUAAYACAAAACEAEk4NK94AAAAKAQAADwAAAGRycy9k&#10;b3ducmV2LnhtbEyPzU7DMBCE70i8g7VIXCpqJ0KFhjgVQlRVuSAKB45uvCRR43Vku2n69mxPcBx9&#10;o/kpV5PrxYghdp40ZHMFAqn2tqNGw9fn+u4RREyGrOk9oYYzRlhV11elKaw/0QeOu9QIDqFYGA1t&#10;SkMhZaxbdCbO/YDE7McHZxLL0EgbzInDXS9zpRbSmY64oTUDvrRYH3ZHp2EzqLdNWJ+/t7P3MC5x&#10;+1rPsoPWtzfT8xOIhFP6M8NlPk+Hijft/ZFsFL2GZf7AXxKD7B7ExcB1OYg9I7UAWZXy/4XqFwAA&#10;//8DAFBLAQItABQABgAIAAAAIQC2gziS/gAAAOEBAAATAAAAAAAAAAAAAAAAAAAAAABbQ29udGVu&#10;dF9UeXBlc10ueG1sUEsBAi0AFAAGAAgAAAAhADj9If/WAAAAlAEAAAsAAAAAAAAAAAAAAAAALwEA&#10;AF9yZWxzLy5yZWxzUEsBAi0AFAAGAAgAAAAhAKVzqRyiAgAA1gUAAA4AAAAAAAAAAAAAAAAALgIA&#10;AGRycy9lMm9Eb2MueG1sUEsBAi0AFAAGAAgAAAAhABJODSveAAAACgEAAA8AAAAAAAAAAAAAAAAA&#10;/AQAAGRycy9kb3ducmV2LnhtbFBLBQYAAAAABAAEAPMAAAAHBgAAAAA=&#10;" fillcolor="#2e74b5" strokecolor="#2e74b5 [2404]" strokeweight="1pt"/>
            </w:pict>
          </mc:Fallback>
        </mc:AlternateContent>
      </w:r>
      <w:r w:rsidRPr="00C71F62">
        <w:rPr>
          <w:rFonts w:ascii="Cambria Math" w:hAnsi="Cambria Math"/>
        </w:rPr>
        <w:t>Chapter 2: Financial Math</w:t>
      </w:r>
    </w:p>
    <w:p w14:paraId="3E579580" w14:textId="77777777" w:rsidR="00EB0DCF" w:rsidRPr="00C71F62" w:rsidRDefault="00EB0DCF" w:rsidP="001F07AE">
      <w:pPr>
        <w:pStyle w:val="Heading3"/>
        <w:rPr>
          <w:rFonts w:ascii="Cambria Math" w:hAnsi="Cambria Math"/>
        </w:rPr>
      </w:pPr>
      <w:bookmarkStart w:id="2" w:name="_Toc227057913"/>
      <w:bookmarkStart w:id="3" w:name="_Toc227143127"/>
      <w:bookmarkEnd w:id="0"/>
      <w:bookmarkEnd w:id="1"/>
      <w:r w:rsidRPr="00C71F62">
        <w:rPr>
          <w:rFonts w:ascii="Cambria Math" w:hAnsi="Cambria Math"/>
        </w:rPr>
        <w:t>Exercises</w:t>
      </w:r>
      <w:bookmarkEnd w:id="2"/>
      <w:bookmarkEnd w:id="3"/>
      <w:r w:rsidR="00676294" w:rsidRPr="00C71F62">
        <w:rPr>
          <w:rFonts w:ascii="Cambria Math" w:hAnsi="Cambria Math"/>
        </w:rPr>
        <w:t xml:space="preserve"> 2.2</w:t>
      </w:r>
    </w:p>
    <w:p w14:paraId="410F134F" w14:textId="6C704708" w:rsidR="00701431" w:rsidRPr="00C71F62" w:rsidRDefault="00EB0DCF" w:rsidP="00701431">
      <w:pPr>
        <w:numPr>
          <w:ilvl w:val="0"/>
          <w:numId w:val="7"/>
        </w:numPr>
      </w:pPr>
      <w:r w:rsidRPr="00C71F62">
        <w:t xml:space="preserve">A friend lends you $200 for a week, which you agree to repay with </w:t>
      </w:r>
      <w:r w:rsidR="00C71F62" w:rsidRPr="00C71F62">
        <w:t xml:space="preserve">an interest rate of </w:t>
      </w:r>
      <w:r w:rsidRPr="00C71F62">
        <w:t xml:space="preserve">5% one-time </w:t>
      </w:r>
      <w:r w:rsidR="00C71F62" w:rsidRPr="00C71F62">
        <w:t xml:space="preserve">simple </w:t>
      </w:r>
      <w:r w:rsidRPr="00C71F62">
        <w:t xml:space="preserve">interest. How much will you have to </w:t>
      </w:r>
      <w:proofErr w:type="spellStart"/>
      <w:proofErr w:type="gramStart"/>
      <w:r w:rsidRPr="00C71F62">
        <w:t>repay?</w:t>
      </w:r>
      <w:r w:rsidR="00AB5440">
        <w:rPr>
          <w:color w:val="FF0000"/>
        </w:rPr>
        <w:t>good</w:t>
      </w:r>
      <w:proofErr w:type="spellEnd"/>
      <w:proofErr w:type="gramEnd"/>
      <w:r w:rsidR="00AB5440">
        <w:rPr>
          <w:color w:val="FF0000"/>
        </w:rPr>
        <w:t xml:space="preserve"> #1</w:t>
      </w:r>
      <w:r w:rsidRPr="00C71F62">
        <w:t xml:space="preserve">  </w:t>
      </w:r>
      <w:r w:rsidR="00701431" w:rsidRPr="00C71F62">
        <w:br/>
      </w:r>
    </w:p>
    <w:p w14:paraId="7A64A64C" w14:textId="4C548A99" w:rsidR="00701431" w:rsidRPr="00C71F62" w:rsidRDefault="00701431" w:rsidP="00701431">
      <w:pPr>
        <w:numPr>
          <w:ilvl w:val="0"/>
          <w:numId w:val="7"/>
        </w:numPr>
      </w:pPr>
      <w:r w:rsidRPr="00C71F62">
        <w:rPr>
          <w:rFonts w:cs="Arial"/>
          <w:color w:val="000000"/>
          <w:sz w:val="22"/>
        </w:rPr>
        <w:t xml:space="preserve">You loan your friend $100. They agree to pay an </w:t>
      </w:r>
      <w:r w:rsidR="00C71F62" w:rsidRPr="00C71F62">
        <w:rPr>
          <w:rFonts w:cs="Arial"/>
          <w:color w:val="000000"/>
          <w:sz w:val="22"/>
        </w:rPr>
        <w:t>annual interest</w:t>
      </w:r>
      <w:r w:rsidRPr="00C71F62">
        <w:rPr>
          <w:rFonts w:cs="Arial"/>
          <w:color w:val="000000"/>
          <w:sz w:val="22"/>
        </w:rPr>
        <w:t xml:space="preserve"> rate of 3%, simple interest. Six months later they repay that loan. </w:t>
      </w:r>
      <w:r w:rsidR="00AB5440">
        <w:rPr>
          <w:rFonts w:cs="Arial"/>
          <w:color w:val="000000"/>
          <w:sz w:val="22"/>
        </w:rPr>
        <w:t xml:space="preserve"> </w:t>
      </w:r>
      <w:r w:rsidR="00AB5440" w:rsidRPr="00AB5440">
        <w:rPr>
          <w:rFonts w:cs="Arial"/>
          <w:color w:val="FF0000"/>
          <w:sz w:val="22"/>
        </w:rPr>
        <w:t>ADD</w:t>
      </w:r>
    </w:p>
    <w:p w14:paraId="024CA155" w14:textId="77777777" w:rsidR="00701431" w:rsidRPr="00C71F62" w:rsidRDefault="00701431" w:rsidP="00701431">
      <w:pPr>
        <w:numPr>
          <w:ilvl w:val="1"/>
          <w:numId w:val="7"/>
        </w:numPr>
      </w:pPr>
      <w:r w:rsidRPr="00C71F62">
        <w:rPr>
          <w:rFonts w:cs="Arial"/>
          <w:color w:val="000000"/>
          <w:sz w:val="22"/>
        </w:rPr>
        <w:t>How much did they pay you? </w:t>
      </w:r>
    </w:p>
    <w:p w14:paraId="50D5E6C3" w14:textId="1C55B78C" w:rsidR="00701431" w:rsidRPr="00C71F62" w:rsidRDefault="00701431" w:rsidP="00701431">
      <w:pPr>
        <w:numPr>
          <w:ilvl w:val="1"/>
          <w:numId w:val="7"/>
        </w:numPr>
      </w:pPr>
      <w:r w:rsidRPr="00C71F62">
        <w:rPr>
          <w:rFonts w:cs="Arial"/>
          <w:color w:val="000000"/>
          <w:sz w:val="22"/>
        </w:rPr>
        <w:t>How much was interest?</w:t>
      </w:r>
      <w:r w:rsidRPr="00C71F62">
        <w:rPr>
          <w:rFonts w:cs="Arial"/>
          <w:color w:val="000000"/>
          <w:sz w:val="22"/>
        </w:rPr>
        <w:br/>
      </w:r>
    </w:p>
    <w:p w14:paraId="5301DCD5" w14:textId="1BA9AE59" w:rsidR="00701431" w:rsidRPr="00C71F62" w:rsidRDefault="00701431" w:rsidP="00701431">
      <w:pPr>
        <w:numPr>
          <w:ilvl w:val="0"/>
          <w:numId w:val="7"/>
        </w:numPr>
      </w:pPr>
      <w:r w:rsidRPr="00C71F62">
        <w:rPr>
          <w:rFonts w:cs="Arial"/>
          <w:color w:val="000000"/>
          <w:sz w:val="22"/>
        </w:rPr>
        <w:t>Consider a simple interest loan of $200 with a</w:t>
      </w:r>
      <w:r w:rsidR="00C71F62" w:rsidRPr="00C71F62">
        <w:rPr>
          <w:rFonts w:cs="Arial"/>
          <w:color w:val="000000"/>
          <w:sz w:val="22"/>
        </w:rPr>
        <w:t>n annual interest rate of</w:t>
      </w:r>
      <w:r w:rsidRPr="00C71F62">
        <w:rPr>
          <w:rFonts w:cs="Arial"/>
          <w:color w:val="000000"/>
          <w:sz w:val="22"/>
        </w:rPr>
        <w:t xml:space="preserve"> 6%. If that loan is paid off 1 year and 3 months later, how much was repaid?</w:t>
      </w:r>
      <w:r w:rsidR="00AB5440" w:rsidRPr="00AB5440">
        <w:rPr>
          <w:rFonts w:cs="Arial"/>
          <w:color w:val="FF0000"/>
          <w:sz w:val="22"/>
        </w:rPr>
        <w:t xml:space="preserve"> </w:t>
      </w:r>
      <w:r w:rsidR="00AB5440" w:rsidRPr="00AB5440">
        <w:rPr>
          <w:rFonts w:cs="Arial"/>
          <w:color w:val="FF0000"/>
          <w:sz w:val="22"/>
        </w:rPr>
        <w:t>ADD</w:t>
      </w:r>
    </w:p>
    <w:p w14:paraId="0981A6F5" w14:textId="77777777" w:rsidR="00EB0DCF" w:rsidRPr="00C71F62" w:rsidRDefault="00EB0DCF" w:rsidP="00EB0DCF"/>
    <w:p w14:paraId="4DEEB4BC" w14:textId="77777777" w:rsidR="00EB0DCF" w:rsidRPr="00C71F62" w:rsidRDefault="00EB0DCF" w:rsidP="00EB0DCF">
      <w:pPr>
        <w:numPr>
          <w:ilvl w:val="0"/>
          <w:numId w:val="7"/>
        </w:numPr>
      </w:pPr>
      <w:r w:rsidRPr="00C71F62">
        <w:t>You deposit $1</w:t>
      </w:r>
      <w:r w:rsidR="00F503FD" w:rsidRPr="00C71F62">
        <w:t>,</w:t>
      </w:r>
      <w:r w:rsidRPr="00C71F62">
        <w:t xml:space="preserve">000 in an account that earns simple interest. The annual interest rate is 2.5%. </w:t>
      </w:r>
    </w:p>
    <w:p w14:paraId="59985ED2" w14:textId="77777777" w:rsidR="00EB0DCF" w:rsidRPr="00C71F62" w:rsidRDefault="00EB0DCF" w:rsidP="00EB0DCF">
      <w:pPr>
        <w:numPr>
          <w:ilvl w:val="1"/>
          <w:numId w:val="7"/>
        </w:numPr>
      </w:pPr>
      <w:r w:rsidRPr="00C71F62">
        <w:t>How much interest will you earn in 5 years?</w:t>
      </w:r>
    </w:p>
    <w:p w14:paraId="457A85EA" w14:textId="60DE2C7B" w:rsidR="00EB0DCF" w:rsidRPr="00C71F62" w:rsidRDefault="00EB0DCF" w:rsidP="00EB0DCF">
      <w:pPr>
        <w:numPr>
          <w:ilvl w:val="1"/>
          <w:numId w:val="7"/>
        </w:numPr>
      </w:pPr>
      <w:r w:rsidRPr="00C71F62">
        <w:t>How much will you have in the account in 5 years?</w:t>
      </w:r>
      <w:r w:rsidR="00AB5440" w:rsidRPr="00AB5440">
        <w:rPr>
          <w:rFonts w:cs="Arial"/>
          <w:color w:val="FF0000"/>
          <w:sz w:val="22"/>
        </w:rPr>
        <w:t xml:space="preserve"> </w:t>
      </w:r>
      <w:r w:rsidR="00AB5440">
        <w:rPr>
          <w:rFonts w:cs="Arial"/>
          <w:color w:val="FF0000"/>
          <w:sz w:val="22"/>
        </w:rPr>
        <w:t>Good #2</w:t>
      </w:r>
      <w:r w:rsidR="00701431" w:rsidRPr="00C71F62">
        <w:br/>
      </w:r>
    </w:p>
    <w:p w14:paraId="087043DE" w14:textId="005FCF30" w:rsidR="00701431" w:rsidRPr="00C71F62" w:rsidRDefault="00701431" w:rsidP="00701431">
      <w:pPr>
        <w:numPr>
          <w:ilvl w:val="0"/>
          <w:numId w:val="7"/>
        </w:numPr>
      </w:pPr>
      <w:r w:rsidRPr="00C71F62">
        <w:rPr>
          <w:rFonts w:cs="Arial"/>
          <w:color w:val="000000"/>
          <w:sz w:val="22"/>
        </w:rPr>
        <w:t>Consider an investment of $20000 with a</w:t>
      </w:r>
      <w:r w:rsidR="00C71F62" w:rsidRPr="00C71F62">
        <w:rPr>
          <w:rFonts w:cs="Arial"/>
          <w:color w:val="000000"/>
          <w:sz w:val="22"/>
        </w:rPr>
        <w:t xml:space="preserve">n annual interest </w:t>
      </w:r>
      <w:r w:rsidRPr="00C71F62">
        <w:rPr>
          <w:rFonts w:cs="Arial"/>
          <w:color w:val="000000"/>
          <w:sz w:val="22"/>
        </w:rPr>
        <w:t>rate</w:t>
      </w:r>
      <w:r w:rsidR="00C71F62" w:rsidRPr="00C71F62">
        <w:rPr>
          <w:rFonts w:cs="Arial"/>
          <w:color w:val="000000"/>
          <w:sz w:val="22"/>
        </w:rPr>
        <w:t xml:space="preserve"> of 5%</w:t>
      </w:r>
      <w:r w:rsidRPr="00C71F62">
        <w:rPr>
          <w:rFonts w:cs="Arial"/>
          <w:color w:val="000000"/>
          <w:sz w:val="22"/>
        </w:rPr>
        <w:t>. </w:t>
      </w:r>
    </w:p>
    <w:p w14:paraId="55E857AA" w14:textId="77777777" w:rsidR="00701431" w:rsidRPr="00C71F62" w:rsidRDefault="00701431" w:rsidP="00701431">
      <w:pPr>
        <w:numPr>
          <w:ilvl w:val="1"/>
          <w:numId w:val="7"/>
        </w:numPr>
      </w:pPr>
      <w:r w:rsidRPr="00C71F62">
        <w:rPr>
          <w:rFonts w:cs="Arial"/>
          <w:color w:val="000000"/>
          <w:sz w:val="22"/>
        </w:rPr>
        <w:t>If that investment is earning simple interest, how much will the investment be worth in 10 years?</w:t>
      </w:r>
    </w:p>
    <w:p w14:paraId="4D78018E" w14:textId="78536BDD" w:rsidR="00701431" w:rsidRPr="00C71F62" w:rsidRDefault="00701431" w:rsidP="00701431">
      <w:pPr>
        <w:numPr>
          <w:ilvl w:val="1"/>
          <w:numId w:val="7"/>
        </w:numPr>
      </w:pPr>
      <w:r w:rsidRPr="00C71F62">
        <w:rPr>
          <w:rFonts w:cs="Arial"/>
          <w:color w:val="000000"/>
          <w:sz w:val="22"/>
        </w:rPr>
        <w:t xml:space="preserve">If that investment is getting </w:t>
      </w:r>
      <w:r w:rsidR="00C71F62" w:rsidRPr="00C71F62">
        <w:rPr>
          <w:rFonts w:cs="Arial"/>
          <w:color w:val="000000"/>
          <w:sz w:val="22"/>
        </w:rPr>
        <w:t xml:space="preserve">annually </w:t>
      </w:r>
      <w:r w:rsidRPr="00C71F62">
        <w:rPr>
          <w:rFonts w:cs="Arial"/>
          <w:color w:val="000000"/>
          <w:sz w:val="22"/>
        </w:rPr>
        <w:t>compounding interest, how much will the investment be worth in 10 years</w:t>
      </w:r>
      <w:r w:rsidRPr="00C71F62">
        <w:rPr>
          <w:rFonts w:cs="Arial"/>
          <w:color w:val="000000"/>
          <w:sz w:val="22"/>
        </w:rPr>
        <w:br/>
      </w:r>
    </w:p>
    <w:p w14:paraId="0FE0748A" w14:textId="12FE9DF5" w:rsidR="00701431" w:rsidRPr="00C71F62" w:rsidRDefault="00701431" w:rsidP="00701431">
      <w:pPr>
        <w:numPr>
          <w:ilvl w:val="0"/>
          <w:numId w:val="7"/>
        </w:numPr>
      </w:pPr>
      <w:r w:rsidRPr="00C71F62">
        <w:rPr>
          <w:rFonts w:cs="Arial"/>
          <w:color w:val="000000"/>
          <w:sz w:val="22"/>
        </w:rPr>
        <w:t xml:space="preserve">Nico invests $4,500 into an account that </w:t>
      </w:r>
      <w:r w:rsidR="00C71F62" w:rsidRPr="00C71F62">
        <w:rPr>
          <w:rFonts w:cs="Arial"/>
          <w:color w:val="000000"/>
          <w:sz w:val="22"/>
        </w:rPr>
        <w:t>has an annual interest rate of</w:t>
      </w:r>
      <w:r w:rsidRPr="00C71F62">
        <w:rPr>
          <w:rFonts w:cs="Arial"/>
          <w:color w:val="000000"/>
          <w:sz w:val="22"/>
        </w:rPr>
        <w:t xml:space="preserve"> 8.5%. The interest is compounding monthly. Twenty years later what is the account balance? </w:t>
      </w:r>
    </w:p>
    <w:p w14:paraId="2272AFE4" w14:textId="77777777" w:rsidR="00EB0DCF" w:rsidRPr="00C71F62" w:rsidRDefault="00EB0DCF" w:rsidP="00EB0DCF"/>
    <w:p w14:paraId="24D280F7" w14:textId="5B5FA293" w:rsidR="00EB0DCF" w:rsidRPr="00C71F62" w:rsidRDefault="00EB0DCF" w:rsidP="00EB0DCF">
      <w:pPr>
        <w:numPr>
          <w:ilvl w:val="0"/>
          <w:numId w:val="7"/>
        </w:numPr>
      </w:pPr>
      <w:r w:rsidRPr="00C71F62">
        <w:t>How much will $1</w:t>
      </w:r>
      <w:r w:rsidR="00F503FD" w:rsidRPr="00C71F62">
        <w:t>,</w:t>
      </w:r>
      <w:r w:rsidRPr="00C71F62">
        <w:t xml:space="preserve">000 deposited in an account </w:t>
      </w:r>
      <w:r w:rsidR="00C71F62" w:rsidRPr="00C71F62">
        <w:t>that has an annual interest rate of</w:t>
      </w:r>
      <w:r w:rsidRPr="00C71F62">
        <w:t xml:space="preserve"> 7</w:t>
      </w:r>
      <w:proofErr w:type="gramStart"/>
      <w:r w:rsidRPr="00C71F62">
        <w:t xml:space="preserve">% </w:t>
      </w:r>
      <w:r w:rsidR="00C71F62" w:rsidRPr="00C71F62">
        <w:t xml:space="preserve"> which</w:t>
      </w:r>
      <w:proofErr w:type="gramEnd"/>
      <w:r w:rsidR="00C71F62" w:rsidRPr="00C71F62">
        <w:t xml:space="preserve"> is </w:t>
      </w:r>
      <w:r w:rsidRPr="00C71F62">
        <w:t>compounded weekly be worth in 20 years?</w:t>
      </w:r>
      <w:r w:rsidR="00AB5440">
        <w:t xml:space="preserve"> </w:t>
      </w:r>
      <w:r w:rsidR="00AB5440">
        <w:rPr>
          <w:rFonts w:cs="Arial"/>
          <w:color w:val="FF0000"/>
          <w:sz w:val="22"/>
        </w:rPr>
        <w:t>Good #3</w:t>
      </w:r>
    </w:p>
    <w:p w14:paraId="3AAA53FB" w14:textId="77777777" w:rsidR="00EB0DCF" w:rsidRPr="00C71F62" w:rsidRDefault="00EB0DCF" w:rsidP="00EB0DCF">
      <w:pPr>
        <w:ind w:left="360"/>
      </w:pPr>
    </w:p>
    <w:p w14:paraId="33648C44" w14:textId="69C04ADD" w:rsidR="00EB0DCF" w:rsidRPr="00C71F62" w:rsidRDefault="00EB0DCF" w:rsidP="00EB0DCF">
      <w:pPr>
        <w:numPr>
          <w:ilvl w:val="0"/>
          <w:numId w:val="7"/>
        </w:numPr>
      </w:pPr>
      <w:r w:rsidRPr="00C71F62">
        <w:t>Suppose you obtain a $3,000 Certificate of Deposit (CD) with a</w:t>
      </w:r>
      <w:r w:rsidR="00C71F62" w:rsidRPr="00C71F62">
        <w:t>n annual rate of</w:t>
      </w:r>
      <w:r w:rsidRPr="00C71F62">
        <w:t xml:space="preserve"> 3%, </w:t>
      </w:r>
      <w:r w:rsidR="00C71F62" w:rsidRPr="00C71F62">
        <w:t xml:space="preserve">that is </w:t>
      </w:r>
      <w:r w:rsidRPr="00C71F62">
        <w:t xml:space="preserve">paid quarterly, with maturity in 5 years.  </w:t>
      </w:r>
      <w:r w:rsidR="00AB5440">
        <w:rPr>
          <w:rFonts w:cs="Arial"/>
          <w:color w:val="FF0000"/>
          <w:sz w:val="22"/>
        </w:rPr>
        <w:t>Good</w:t>
      </w:r>
      <w:r w:rsidR="00AB5440">
        <w:rPr>
          <w:rFonts w:cs="Arial"/>
          <w:color w:val="FF0000"/>
          <w:sz w:val="22"/>
        </w:rPr>
        <w:t xml:space="preserve"> #4</w:t>
      </w:r>
    </w:p>
    <w:p w14:paraId="3365DC81" w14:textId="77777777" w:rsidR="00EB0DCF" w:rsidRPr="00C71F62" w:rsidRDefault="00EB0DCF" w:rsidP="00EB0DCF">
      <w:pPr>
        <w:numPr>
          <w:ilvl w:val="1"/>
          <w:numId w:val="7"/>
        </w:numPr>
      </w:pPr>
      <w:r w:rsidRPr="00C71F62">
        <w:t xml:space="preserve">What is the </w:t>
      </w:r>
      <w:r w:rsidR="00F503FD" w:rsidRPr="00C71F62">
        <w:t>future v</w:t>
      </w:r>
      <w:r w:rsidRPr="00C71F62">
        <w:t xml:space="preserve">alue of the CD </w:t>
      </w:r>
      <w:r w:rsidR="00F503FD" w:rsidRPr="00C71F62">
        <w:t xml:space="preserve">in </w:t>
      </w:r>
      <w:r w:rsidRPr="00C71F62">
        <w:t>5 years?</w:t>
      </w:r>
    </w:p>
    <w:p w14:paraId="65C9057F" w14:textId="77777777" w:rsidR="00EB0DCF" w:rsidRPr="00C71F62" w:rsidRDefault="00EB0DCF" w:rsidP="00EB0DCF">
      <w:pPr>
        <w:numPr>
          <w:ilvl w:val="1"/>
          <w:numId w:val="7"/>
        </w:numPr>
      </w:pPr>
      <w:r w:rsidRPr="00C71F62">
        <w:t>How much interest will you earn?</w:t>
      </w:r>
    </w:p>
    <w:p w14:paraId="6BE4C1A9" w14:textId="77777777" w:rsidR="00EB0DCF" w:rsidRPr="00C71F62" w:rsidRDefault="00EB0DCF" w:rsidP="00EB0DCF">
      <w:pPr>
        <w:numPr>
          <w:ilvl w:val="1"/>
          <w:numId w:val="7"/>
        </w:numPr>
      </w:pPr>
      <w:r w:rsidRPr="00C71F62">
        <w:t xml:space="preserve">What percent of the balance is interest? </w:t>
      </w:r>
    </w:p>
    <w:p w14:paraId="41E65925" w14:textId="77777777" w:rsidR="00EB0DCF" w:rsidRPr="00C71F62" w:rsidRDefault="00EB0DCF" w:rsidP="00EB0DCF"/>
    <w:p w14:paraId="3CF6B7E2" w14:textId="3C86529D" w:rsidR="00EB0DCF" w:rsidRPr="00C71F62" w:rsidRDefault="00EB0DCF" w:rsidP="00EB0DCF">
      <w:pPr>
        <w:numPr>
          <w:ilvl w:val="0"/>
          <w:numId w:val="7"/>
        </w:numPr>
      </w:pPr>
      <w:r w:rsidRPr="00C71F62">
        <w:lastRenderedPageBreak/>
        <w:t xml:space="preserve">You deposit $300 in an account </w:t>
      </w:r>
      <w:r w:rsidR="00C71F62" w:rsidRPr="00C71F62">
        <w:t>that has an annual interest rate of</w:t>
      </w:r>
      <w:r w:rsidRPr="00C71F62">
        <w:t xml:space="preserve"> 5%</w:t>
      </w:r>
      <w:r w:rsidR="00C71F62" w:rsidRPr="00C71F62">
        <w:t xml:space="preserve">, which is </w:t>
      </w:r>
      <w:r w:rsidRPr="00C71F62">
        <w:t xml:space="preserve">compounded annually. </w:t>
      </w:r>
    </w:p>
    <w:p w14:paraId="5FF931F7" w14:textId="77777777" w:rsidR="00EB0DCF" w:rsidRPr="00C71F62" w:rsidRDefault="00EB0DCF" w:rsidP="00EB0DCF">
      <w:pPr>
        <w:numPr>
          <w:ilvl w:val="1"/>
          <w:numId w:val="7"/>
        </w:numPr>
      </w:pPr>
      <w:r w:rsidRPr="00C71F62">
        <w:t>How much will you have in the account in 10 years?</w:t>
      </w:r>
    </w:p>
    <w:p w14:paraId="75FEBAE7" w14:textId="77777777" w:rsidR="00EB0DCF" w:rsidRPr="00C71F62" w:rsidRDefault="00EB0DCF" w:rsidP="00EB0DCF">
      <w:pPr>
        <w:numPr>
          <w:ilvl w:val="1"/>
          <w:numId w:val="7"/>
        </w:numPr>
      </w:pPr>
      <w:r w:rsidRPr="00C71F62">
        <w:t>How much interest will you earn?</w:t>
      </w:r>
    </w:p>
    <w:p w14:paraId="48551885" w14:textId="77777777" w:rsidR="00EB0DCF" w:rsidRPr="00C71F62" w:rsidRDefault="00EB0DCF" w:rsidP="00EB0DCF">
      <w:pPr>
        <w:numPr>
          <w:ilvl w:val="1"/>
          <w:numId w:val="7"/>
        </w:numPr>
      </w:pPr>
      <w:r w:rsidRPr="00C71F62">
        <w:t>What percent of the balance is interest?</w:t>
      </w:r>
    </w:p>
    <w:p w14:paraId="039A6FAD" w14:textId="77777777" w:rsidR="00EB0DCF" w:rsidRPr="00C71F62" w:rsidRDefault="00EB0DCF" w:rsidP="00EB0DCF"/>
    <w:p w14:paraId="56BAECA7" w14:textId="77EF9078" w:rsidR="00EB0DCF" w:rsidRPr="00C71F62" w:rsidRDefault="00EB0DCF" w:rsidP="00EB0DCF">
      <w:pPr>
        <w:numPr>
          <w:ilvl w:val="0"/>
          <w:numId w:val="7"/>
        </w:numPr>
      </w:pPr>
      <w:r w:rsidRPr="00C71F62">
        <w:t>You deposit $2</w:t>
      </w:r>
      <w:r w:rsidR="00F503FD" w:rsidRPr="00C71F62">
        <w:t>,</w:t>
      </w:r>
      <w:r w:rsidRPr="00C71F62">
        <w:t xml:space="preserve">000 in an account </w:t>
      </w:r>
      <w:r w:rsidR="00C71F62" w:rsidRPr="00C71F62">
        <w:t>that has an annual interest rate of</w:t>
      </w:r>
      <w:r w:rsidRPr="00C71F62">
        <w:t xml:space="preserve"> 3%</w:t>
      </w:r>
      <w:r w:rsidR="00C71F62" w:rsidRPr="00C71F62">
        <w:t xml:space="preserve">, </w:t>
      </w:r>
      <w:r w:rsidRPr="00C71F62">
        <w:t xml:space="preserve">compounded monthly.  </w:t>
      </w:r>
    </w:p>
    <w:p w14:paraId="5C15B455" w14:textId="77777777" w:rsidR="00EB0DCF" w:rsidRPr="00C71F62" w:rsidRDefault="00EB0DCF" w:rsidP="00EB0DCF">
      <w:pPr>
        <w:numPr>
          <w:ilvl w:val="1"/>
          <w:numId w:val="7"/>
        </w:numPr>
      </w:pPr>
      <w:r w:rsidRPr="00C71F62">
        <w:t>How much will you have in the account in 20 years?</w:t>
      </w:r>
    </w:p>
    <w:p w14:paraId="47B40FC6" w14:textId="77777777" w:rsidR="00EB0DCF" w:rsidRPr="00C71F62" w:rsidRDefault="00EB0DCF" w:rsidP="00EB0DCF">
      <w:pPr>
        <w:numPr>
          <w:ilvl w:val="1"/>
          <w:numId w:val="7"/>
        </w:numPr>
      </w:pPr>
      <w:r w:rsidRPr="00C71F62">
        <w:t>How much interest will you earn?</w:t>
      </w:r>
    </w:p>
    <w:p w14:paraId="61CDF22C" w14:textId="77777777" w:rsidR="00EB0DCF" w:rsidRPr="00C71F62" w:rsidRDefault="00EB0DCF" w:rsidP="00EB0DCF">
      <w:pPr>
        <w:numPr>
          <w:ilvl w:val="1"/>
          <w:numId w:val="7"/>
        </w:numPr>
      </w:pPr>
      <w:r w:rsidRPr="00C71F62">
        <w:t>What percent of the balance is interest?</w:t>
      </w:r>
    </w:p>
    <w:p w14:paraId="3CFCEA2C" w14:textId="1550312F" w:rsidR="00EB0DCF" w:rsidRPr="00C71F62" w:rsidRDefault="00C73F91" w:rsidP="00EB0DCF">
      <w:pPr>
        <w:numPr>
          <w:ilvl w:val="1"/>
          <w:numId w:val="7"/>
        </w:numPr>
      </w:pPr>
      <w:r w:rsidRPr="00C71F62">
        <w:t>What percent of the balance is the princip</w:t>
      </w:r>
      <w:r w:rsidR="00C81BF5" w:rsidRPr="00C71F62">
        <w:t>al</w:t>
      </w:r>
      <w:r w:rsidRPr="00C71F62">
        <w:t>?</w:t>
      </w:r>
      <w:r w:rsidR="00701431" w:rsidRPr="00C71F62">
        <w:br/>
      </w:r>
    </w:p>
    <w:p w14:paraId="4DB06D9B" w14:textId="0BBF2D9B" w:rsidR="00EB0DCF" w:rsidRPr="00C71F62" w:rsidRDefault="00EB0DCF" w:rsidP="00EB0DCF">
      <w:pPr>
        <w:numPr>
          <w:ilvl w:val="0"/>
          <w:numId w:val="7"/>
        </w:numPr>
      </w:pPr>
      <w:r w:rsidRPr="00C71F62">
        <w:t xml:space="preserve">You deposit $10,000 in an account </w:t>
      </w:r>
      <w:r w:rsidR="00C71F62" w:rsidRPr="00C71F62">
        <w:t>that has an annual interest rate of</w:t>
      </w:r>
      <w:r w:rsidRPr="00C71F62">
        <w:t xml:space="preserve"> 4%</w:t>
      </w:r>
      <w:r w:rsidR="00C71F62" w:rsidRPr="00C71F62">
        <w:t xml:space="preserve"> </w:t>
      </w:r>
      <w:r w:rsidRPr="00C71F62">
        <w:t>compounded weekly.</w:t>
      </w:r>
    </w:p>
    <w:p w14:paraId="0469A210" w14:textId="77777777" w:rsidR="00EB0DCF" w:rsidRPr="00C71F62" w:rsidRDefault="00EB0DCF" w:rsidP="00EB0DCF">
      <w:pPr>
        <w:numPr>
          <w:ilvl w:val="1"/>
          <w:numId w:val="7"/>
        </w:numPr>
      </w:pPr>
      <w:r w:rsidRPr="00C71F62">
        <w:t>How much will you have in the account in 25 years?</w:t>
      </w:r>
    </w:p>
    <w:p w14:paraId="637AEF9D" w14:textId="77777777" w:rsidR="00EB0DCF" w:rsidRPr="00C71F62" w:rsidRDefault="00EB0DCF" w:rsidP="00EB0DCF">
      <w:pPr>
        <w:numPr>
          <w:ilvl w:val="1"/>
          <w:numId w:val="7"/>
        </w:numPr>
      </w:pPr>
      <w:r w:rsidRPr="00C71F62">
        <w:t>How much interest will you earn?</w:t>
      </w:r>
    </w:p>
    <w:p w14:paraId="7E4755E3" w14:textId="77777777" w:rsidR="00EB0DCF" w:rsidRPr="00C71F62" w:rsidRDefault="00EB0DCF" w:rsidP="00EB0DCF">
      <w:pPr>
        <w:numPr>
          <w:ilvl w:val="1"/>
          <w:numId w:val="7"/>
        </w:numPr>
      </w:pPr>
      <w:r w:rsidRPr="00C71F62">
        <w:t>What percent of the balance is interest?</w:t>
      </w:r>
    </w:p>
    <w:p w14:paraId="3208721C" w14:textId="627B57AD" w:rsidR="00EB0DCF" w:rsidRPr="00C71F62" w:rsidRDefault="00C73F91" w:rsidP="00EB0DCF">
      <w:pPr>
        <w:numPr>
          <w:ilvl w:val="1"/>
          <w:numId w:val="7"/>
        </w:numPr>
      </w:pPr>
      <w:r w:rsidRPr="00C71F62">
        <w:t>What percent of the balance is the princip</w:t>
      </w:r>
      <w:r w:rsidR="00C81BF5" w:rsidRPr="00C71F62">
        <w:t>al</w:t>
      </w:r>
      <w:r w:rsidRPr="00C71F62">
        <w:t>?</w:t>
      </w:r>
      <w:r w:rsidR="00701431" w:rsidRPr="00C71F62">
        <w:br/>
      </w:r>
    </w:p>
    <w:p w14:paraId="0B92BA1A" w14:textId="3CF93ECC" w:rsidR="00EB0DCF" w:rsidRPr="00C71F62" w:rsidRDefault="00EB0DCF" w:rsidP="00EB0DCF">
      <w:pPr>
        <w:numPr>
          <w:ilvl w:val="0"/>
          <w:numId w:val="7"/>
        </w:numPr>
      </w:pPr>
      <w:r w:rsidRPr="00C71F62">
        <w:t>How much would you need to deposit in an account now in order to have $6,000 in the account in 8 years? Assume the account</w:t>
      </w:r>
      <w:r w:rsidR="00C71F62" w:rsidRPr="00C71F62">
        <w:t xml:space="preserve"> has an annual interest rate of</w:t>
      </w:r>
      <w:r w:rsidRPr="00C71F62">
        <w:t xml:space="preserve"> 6% </w:t>
      </w:r>
      <w:r w:rsidR="00C71F62" w:rsidRPr="00C71F62">
        <w:t xml:space="preserve">and is </w:t>
      </w:r>
      <w:r w:rsidRPr="00C71F62">
        <w:t>compounded monthly.</w:t>
      </w:r>
      <w:r w:rsidR="00701431" w:rsidRPr="00C71F62">
        <w:br/>
      </w:r>
    </w:p>
    <w:p w14:paraId="1C9639DF" w14:textId="1E981F50" w:rsidR="00C628FF" w:rsidRPr="00C71F62" w:rsidRDefault="00EB0DCF" w:rsidP="00701431">
      <w:pPr>
        <w:numPr>
          <w:ilvl w:val="0"/>
          <w:numId w:val="7"/>
        </w:numPr>
      </w:pPr>
      <w:r w:rsidRPr="00C71F62">
        <w:t xml:space="preserve">How much would you need to deposit in an account now in order to have $20,000 in the account in 4 years? Assume the account </w:t>
      </w:r>
      <w:r w:rsidR="00C71F62" w:rsidRPr="00C71F62">
        <w:t xml:space="preserve">has an annual interest rate of </w:t>
      </w:r>
      <w:r w:rsidRPr="00C71F62">
        <w:t xml:space="preserve">5% </w:t>
      </w:r>
      <w:r w:rsidR="00C71F62" w:rsidRPr="00C71F62">
        <w:t xml:space="preserve">and is </w:t>
      </w:r>
      <w:r w:rsidRPr="00C71F62">
        <w:t>compounded quarterly.</w:t>
      </w:r>
    </w:p>
    <w:p w14:paraId="4A36EC83" w14:textId="2A0464CD" w:rsidR="00EB0DCF" w:rsidRPr="00C71F62" w:rsidRDefault="00EB0DCF" w:rsidP="00EB0DCF">
      <w:pPr>
        <w:numPr>
          <w:ilvl w:val="0"/>
          <w:numId w:val="7"/>
        </w:numPr>
      </w:pPr>
      <w:r w:rsidRPr="00C71F62">
        <w:t xml:space="preserve"> </w:t>
      </w:r>
      <w:proofErr w:type="spellStart"/>
      <w:r w:rsidRPr="00C71F62">
        <w:t>Breylan</w:t>
      </w:r>
      <w:proofErr w:type="spellEnd"/>
      <w:r w:rsidRPr="00C71F62">
        <w:t xml:space="preserve"> invests $1</w:t>
      </w:r>
      <w:r w:rsidR="00F503FD" w:rsidRPr="00C71F62">
        <w:t>,</w:t>
      </w:r>
      <w:r w:rsidRPr="00C71F62">
        <w:t xml:space="preserve">200 in an account that </w:t>
      </w:r>
      <w:r w:rsidR="00C71F62" w:rsidRPr="00C71F62">
        <w:t>has an annual interest rate of</w:t>
      </w:r>
      <w:r w:rsidRPr="00C71F62">
        <w:t xml:space="preserve"> 4.6% compounded quarterly and Angad invests the same amount in an account that </w:t>
      </w:r>
      <w:r w:rsidR="00C71F62" w:rsidRPr="00C71F62">
        <w:t>has an annual interest rate of</w:t>
      </w:r>
      <w:r w:rsidRPr="00C71F62">
        <w:t xml:space="preserve"> 4.55% compounded weekly. </w:t>
      </w:r>
      <w:bookmarkStart w:id="4" w:name="_Toc227057916"/>
    </w:p>
    <w:p w14:paraId="381C48E3" w14:textId="77777777" w:rsidR="00EB0DCF" w:rsidRPr="00C71F62" w:rsidRDefault="00EB0DCF" w:rsidP="00C628FF">
      <w:pPr>
        <w:numPr>
          <w:ilvl w:val="1"/>
          <w:numId w:val="7"/>
        </w:numPr>
        <w:spacing w:before="0" w:after="0"/>
      </w:pPr>
      <w:r w:rsidRPr="00C71F62">
        <w:t>What will their balances be after 15 years?</w:t>
      </w:r>
    </w:p>
    <w:p w14:paraId="30250A80" w14:textId="77777777" w:rsidR="00EB0DCF" w:rsidRPr="00C71F62" w:rsidRDefault="00EB0DCF" w:rsidP="00C628FF">
      <w:pPr>
        <w:numPr>
          <w:ilvl w:val="1"/>
          <w:numId w:val="7"/>
        </w:numPr>
        <w:spacing w:before="0" w:after="0"/>
      </w:pPr>
      <w:r w:rsidRPr="00C71F62">
        <w:t>What will their balances be after 30 years?</w:t>
      </w:r>
    </w:p>
    <w:p w14:paraId="1810A8C5" w14:textId="77777777" w:rsidR="00EB0DCF" w:rsidRPr="00C71F62" w:rsidRDefault="00EB0DCF" w:rsidP="00C628FF">
      <w:pPr>
        <w:numPr>
          <w:ilvl w:val="1"/>
          <w:numId w:val="7"/>
        </w:numPr>
        <w:spacing w:before="0" w:after="0"/>
      </w:pPr>
      <w:r w:rsidRPr="00C71F62">
        <w:t>What is the effect</w:t>
      </w:r>
      <w:r w:rsidR="00F503FD" w:rsidRPr="00C71F62">
        <w:t>ive</w:t>
      </w:r>
      <w:r w:rsidRPr="00C71F62">
        <w:t xml:space="preserve"> rate for each</w:t>
      </w:r>
      <w:r w:rsidR="00F503FD" w:rsidRPr="00C71F62">
        <w:t xml:space="preserve"> account</w:t>
      </w:r>
      <w:r w:rsidRPr="00C71F62">
        <w:t>?</w:t>
      </w:r>
    </w:p>
    <w:p w14:paraId="52273FFE" w14:textId="77777777" w:rsidR="00EB0DCF" w:rsidRPr="00C71F62" w:rsidRDefault="00EB0DCF" w:rsidP="00EB0DCF"/>
    <w:p w14:paraId="46CED67A" w14:textId="382B26CE" w:rsidR="00F503FD" w:rsidRPr="00C71F62" w:rsidRDefault="00EB0DCF" w:rsidP="00EB0DCF">
      <w:pPr>
        <w:numPr>
          <w:ilvl w:val="0"/>
          <w:numId w:val="7"/>
        </w:numPr>
      </w:pPr>
      <w:r w:rsidRPr="00C71F62">
        <w:t>Bill invests $6</w:t>
      </w:r>
      <w:r w:rsidR="00F503FD" w:rsidRPr="00C71F62">
        <w:t>,</w:t>
      </w:r>
      <w:r w:rsidRPr="00C71F62">
        <w:t xml:space="preserve">700 in a savings account that compounds monthly </w:t>
      </w:r>
      <w:r w:rsidR="00C71F62" w:rsidRPr="00C71F62">
        <w:t xml:space="preserve">with an annual interest rate of </w:t>
      </w:r>
      <w:r w:rsidRPr="00C71F62">
        <w:t>3.75%.  Ted invests $6</w:t>
      </w:r>
      <w:r w:rsidR="00F503FD" w:rsidRPr="00C71F62">
        <w:t>,</w:t>
      </w:r>
      <w:r w:rsidRPr="00C71F62">
        <w:t>500 in a savings account that compound annually a</w:t>
      </w:r>
      <w:r w:rsidR="00C71F62" w:rsidRPr="00C71F62">
        <w:t xml:space="preserve">nd has an annual interest rate of </w:t>
      </w:r>
      <w:r w:rsidRPr="00C71F62">
        <w:t xml:space="preserve">3.8%. </w:t>
      </w:r>
    </w:p>
    <w:p w14:paraId="0806F30C" w14:textId="77777777" w:rsidR="00F503FD" w:rsidRPr="00C71F62" w:rsidRDefault="00F503FD" w:rsidP="00C628FF">
      <w:pPr>
        <w:numPr>
          <w:ilvl w:val="1"/>
          <w:numId w:val="7"/>
        </w:numPr>
        <w:spacing w:before="0" w:after="0"/>
      </w:pPr>
      <w:r w:rsidRPr="00C71F62">
        <w:t>Find the effective rate for each account.</w:t>
      </w:r>
    </w:p>
    <w:p w14:paraId="0DA6B5FB" w14:textId="77777777" w:rsidR="00EB0DCF" w:rsidRPr="00C71F62" w:rsidRDefault="00EB0DCF" w:rsidP="00C628FF">
      <w:pPr>
        <w:numPr>
          <w:ilvl w:val="1"/>
          <w:numId w:val="7"/>
        </w:numPr>
        <w:spacing w:before="0" w:after="0"/>
      </w:pPr>
      <w:r w:rsidRPr="00C71F62">
        <w:lastRenderedPageBreak/>
        <w:t>Who will have the higher accumulated balance after 5 years?</w:t>
      </w:r>
    </w:p>
    <w:p w14:paraId="4FA00E83" w14:textId="77777777" w:rsidR="00EB0DCF" w:rsidRPr="00C71F62" w:rsidRDefault="00EB0DCF" w:rsidP="00EB0DCF"/>
    <w:p w14:paraId="4A59977F" w14:textId="301EBF15" w:rsidR="00EB0DCF" w:rsidRPr="00C71F62" w:rsidRDefault="00EB0DCF" w:rsidP="00EB0DCF">
      <w:pPr>
        <w:numPr>
          <w:ilvl w:val="0"/>
          <w:numId w:val="7"/>
        </w:numPr>
      </w:pPr>
      <w:r w:rsidRPr="00C71F62">
        <w:t xml:space="preserve"> </w:t>
      </w:r>
      <w:proofErr w:type="spellStart"/>
      <w:r w:rsidRPr="00C71F62">
        <w:t>Bassel</w:t>
      </w:r>
      <w:proofErr w:type="spellEnd"/>
      <w:r w:rsidRPr="00C71F62">
        <w:t xml:space="preserve"> is comparing two accounts w</w:t>
      </w:r>
      <w:r w:rsidR="00F503FD" w:rsidRPr="00C71F62">
        <w:t>h</w:t>
      </w:r>
      <w:r w:rsidRPr="00C71F62">
        <w:t xml:space="preserve">ere one </w:t>
      </w:r>
      <w:r w:rsidR="00C71F62" w:rsidRPr="00C71F62">
        <w:t xml:space="preserve">has an annual interest rate of </w:t>
      </w:r>
      <w:r w:rsidRPr="00C71F62">
        <w:t xml:space="preserve">3.45% </w:t>
      </w:r>
      <w:r w:rsidR="00C71F62" w:rsidRPr="00C71F62">
        <w:t xml:space="preserve">compounding </w:t>
      </w:r>
      <w:r w:rsidRPr="00C71F62">
        <w:t xml:space="preserve">quarterly and the second </w:t>
      </w:r>
      <w:r w:rsidR="00C71F62" w:rsidRPr="00C71F62">
        <w:t>has an annual interest rate of</w:t>
      </w:r>
      <w:r w:rsidRPr="00C71F62">
        <w:t xml:space="preserve"> 3.4% </w:t>
      </w:r>
      <w:r w:rsidR="00C71F62" w:rsidRPr="00C71F62">
        <w:t xml:space="preserve">compounding </w:t>
      </w:r>
      <w:r w:rsidRPr="00C71F62">
        <w:t>daily.</w:t>
      </w:r>
    </w:p>
    <w:p w14:paraId="6A15D028" w14:textId="77777777" w:rsidR="00EB0DCF" w:rsidRPr="00C71F62" w:rsidRDefault="00EB0DCF" w:rsidP="00C628FF">
      <w:pPr>
        <w:numPr>
          <w:ilvl w:val="1"/>
          <w:numId w:val="7"/>
        </w:numPr>
        <w:spacing w:before="0" w:after="0"/>
      </w:pPr>
      <w:r w:rsidRPr="00C71F62">
        <w:t>What is the effect</w:t>
      </w:r>
      <w:r w:rsidR="00D551D8" w:rsidRPr="00C71F62">
        <w:t>ive</w:t>
      </w:r>
      <w:r w:rsidRPr="00C71F62">
        <w:t xml:space="preserve"> rate for each?</w:t>
      </w:r>
    </w:p>
    <w:p w14:paraId="61DF7362" w14:textId="77777777" w:rsidR="00EB0DCF" w:rsidRPr="00C71F62" w:rsidRDefault="00F503FD" w:rsidP="00C628FF">
      <w:pPr>
        <w:numPr>
          <w:ilvl w:val="1"/>
          <w:numId w:val="7"/>
        </w:numPr>
        <w:spacing w:before="0" w:after="0"/>
      </w:pPr>
      <w:r w:rsidRPr="00C71F62">
        <w:t>If he has</w:t>
      </w:r>
      <w:r w:rsidR="00EB0DCF" w:rsidRPr="00C71F62">
        <w:t xml:space="preserve"> $5</w:t>
      </w:r>
      <w:r w:rsidRPr="00C71F62">
        <w:t>,</w:t>
      </w:r>
      <w:r w:rsidR="00EB0DCF" w:rsidRPr="00C71F62">
        <w:t>000 to deposit how much will the balance be in 10 years?</w:t>
      </w:r>
    </w:p>
    <w:p w14:paraId="545A632C" w14:textId="77777777" w:rsidR="00EB0DCF" w:rsidRPr="00C71F62" w:rsidRDefault="00EB0DCF" w:rsidP="00EB0DCF"/>
    <w:p w14:paraId="2A9B7065" w14:textId="79601991" w:rsidR="00EB0DCF" w:rsidRPr="00C71F62" w:rsidRDefault="00EB0DCF" w:rsidP="00EB0DCF">
      <w:pPr>
        <w:numPr>
          <w:ilvl w:val="0"/>
          <w:numId w:val="7"/>
        </w:numPr>
      </w:pPr>
      <w:r w:rsidRPr="00C71F62">
        <w:t>You deposit $2</w:t>
      </w:r>
      <w:r w:rsidR="00F503FD" w:rsidRPr="00C71F62">
        <w:t>,</w:t>
      </w:r>
      <w:r w:rsidRPr="00C71F62">
        <w:t xml:space="preserve">500 into an account </w:t>
      </w:r>
      <w:r w:rsidR="00C71F62" w:rsidRPr="00C71F62">
        <w:t>that has an annual interest rate of</w:t>
      </w:r>
      <w:r w:rsidRPr="00C71F62">
        <w:t xml:space="preserve"> 4%</w:t>
      </w:r>
      <w:r w:rsidR="00C71F62" w:rsidRPr="00C71F62">
        <w:t xml:space="preserve"> </w:t>
      </w:r>
      <w:r w:rsidR="00F503FD" w:rsidRPr="00C71F62">
        <w:t>compounded continuously.</w:t>
      </w:r>
    </w:p>
    <w:p w14:paraId="28338B44" w14:textId="77777777" w:rsidR="00EB0DCF" w:rsidRPr="00C71F62" w:rsidRDefault="00EB0DCF" w:rsidP="00C628FF">
      <w:pPr>
        <w:numPr>
          <w:ilvl w:val="1"/>
          <w:numId w:val="7"/>
        </w:numPr>
        <w:spacing w:before="0" w:after="0"/>
      </w:pPr>
      <w:r w:rsidRPr="00C71F62">
        <w:t>How much will you have in the account in 10 years?</w:t>
      </w:r>
    </w:p>
    <w:p w14:paraId="5C72687F" w14:textId="77777777" w:rsidR="00EB0DCF" w:rsidRPr="00C71F62" w:rsidRDefault="00EB0DCF" w:rsidP="00C628FF">
      <w:pPr>
        <w:numPr>
          <w:ilvl w:val="1"/>
          <w:numId w:val="7"/>
        </w:numPr>
        <w:spacing w:before="0" w:after="0"/>
      </w:pPr>
      <w:r w:rsidRPr="00C71F62">
        <w:t>How much total interest will you earn?</w:t>
      </w:r>
    </w:p>
    <w:p w14:paraId="2C1FC434" w14:textId="77777777" w:rsidR="00EB0DCF" w:rsidRPr="00C71F62" w:rsidRDefault="00EB0DCF" w:rsidP="00C628FF">
      <w:pPr>
        <w:numPr>
          <w:ilvl w:val="1"/>
          <w:numId w:val="7"/>
        </w:numPr>
        <w:spacing w:before="0" w:after="0"/>
      </w:pPr>
      <w:r w:rsidRPr="00C71F62">
        <w:t>What percent of the balance is interest?</w:t>
      </w:r>
    </w:p>
    <w:p w14:paraId="59B6C03A" w14:textId="77777777" w:rsidR="00EB0DCF" w:rsidRPr="00C71F62" w:rsidRDefault="00EB0DCF" w:rsidP="00EB0DCF">
      <w:pPr>
        <w:ind w:left="720"/>
      </w:pPr>
    </w:p>
    <w:p w14:paraId="52F959E5" w14:textId="74CFC7CE" w:rsidR="00EB0DCF" w:rsidRPr="00C71F62" w:rsidRDefault="00EB0DCF" w:rsidP="00EB0DCF">
      <w:pPr>
        <w:numPr>
          <w:ilvl w:val="0"/>
          <w:numId w:val="7"/>
        </w:numPr>
      </w:pPr>
      <w:r w:rsidRPr="00C71F62">
        <w:t>You deposit $1</w:t>
      </w:r>
      <w:r w:rsidR="00F503FD" w:rsidRPr="00C71F62">
        <w:t>,</w:t>
      </w:r>
      <w:r w:rsidRPr="00C71F62">
        <w:t>000 into an account</w:t>
      </w:r>
      <w:r w:rsidR="00C71F62" w:rsidRPr="00C71F62">
        <w:t xml:space="preserve"> that</w:t>
      </w:r>
      <w:r w:rsidRPr="00C71F62">
        <w:t xml:space="preserve"> </w:t>
      </w:r>
      <w:r w:rsidR="00C71F62" w:rsidRPr="00C71F62">
        <w:t xml:space="preserve">has an annual interest rate of </w:t>
      </w:r>
      <w:r w:rsidRPr="00C71F62">
        <w:t xml:space="preserve">5.75% compounded continuously.  </w:t>
      </w:r>
    </w:p>
    <w:p w14:paraId="42FA8474" w14:textId="77777777" w:rsidR="00EB0DCF" w:rsidRPr="00C71F62" w:rsidRDefault="00EB0DCF" w:rsidP="00C628FF">
      <w:pPr>
        <w:numPr>
          <w:ilvl w:val="1"/>
          <w:numId w:val="7"/>
        </w:numPr>
        <w:spacing w:before="0" w:after="0"/>
      </w:pPr>
      <w:r w:rsidRPr="00C71F62">
        <w:t>How much will you have in the account in 15 years?</w:t>
      </w:r>
    </w:p>
    <w:p w14:paraId="1FB81CF3" w14:textId="77777777" w:rsidR="00EB0DCF" w:rsidRPr="00C71F62" w:rsidRDefault="00EB0DCF" w:rsidP="00C628FF">
      <w:pPr>
        <w:numPr>
          <w:ilvl w:val="1"/>
          <w:numId w:val="7"/>
        </w:numPr>
        <w:spacing w:before="0" w:after="0"/>
      </w:pPr>
      <w:r w:rsidRPr="00C71F62">
        <w:t>How much total interest will you earn?</w:t>
      </w:r>
    </w:p>
    <w:p w14:paraId="753B62B4" w14:textId="77777777" w:rsidR="00EB0DCF" w:rsidRPr="00C71F62" w:rsidRDefault="00EB0DCF" w:rsidP="00C628FF">
      <w:pPr>
        <w:numPr>
          <w:ilvl w:val="1"/>
          <w:numId w:val="7"/>
        </w:numPr>
        <w:spacing w:before="0" w:after="0"/>
      </w:pPr>
      <w:r w:rsidRPr="00C71F62">
        <w:t>What percent of the balance is interest?</w:t>
      </w:r>
    </w:p>
    <w:p w14:paraId="024677B9" w14:textId="77777777" w:rsidR="00EB0DCF" w:rsidRPr="00C71F62" w:rsidRDefault="00EB0DCF" w:rsidP="00EB0DCF">
      <w:pPr>
        <w:ind w:left="270"/>
      </w:pPr>
    </w:p>
    <w:p w14:paraId="646BB013" w14:textId="671BD637" w:rsidR="00EB0DCF" w:rsidRPr="00C71F62" w:rsidRDefault="00EB0DCF" w:rsidP="00EB0DCF">
      <w:pPr>
        <w:numPr>
          <w:ilvl w:val="0"/>
          <w:numId w:val="7"/>
        </w:numPr>
      </w:pPr>
      <w:r w:rsidRPr="00C71F62">
        <w:t>You deposit $5</w:t>
      </w:r>
      <w:r w:rsidR="00F503FD" w:rsidRPr="00C71F62">
        <w:t>,</w:t>
      </w:r>
      <w:r w:rsidRPr="00C71F62">
        <w:t xml:space="preserve">000 in an account </w:t>
      </w:r>
      <w:r w:rsidR="00C71F62" w:rsidRPr="00C71F62">
        <w:t>that has an annual interest rate of</w:t>
      </w:r>
      <w:r w:rsidRPr="00C71F62">
        <w:t xml:space="preserve"> 4.5% compounded continuously.</w:t>
      </w:r>
    </w:p>
    <w:p w14:paraId="124EA7C4" w14:textId="77777777" w:rsidR="00EB0DCF" w:rsidRPr="00C71F62" w:rsidRDefault="00EB0DCF" w:rsidP="00C628FF">
      <w:pPr>
        <w:numPr>
          <w:ilvl w:val="1"/>
          <w:numId w:val="7"/>
        </w:numPr>
        <w:spacing w:before="0" w:after="0"/>
      </w:pPr>
      <w:r w:rsidRPr="00C71F62">
        <w:t>How much will you have in the account in 5 years?</w:t>
      </w:r>
    </w:p>
    <w:p w14:paraId="6E86D308" w14:textId="77777777" w:rsidR="00EB0DCF" w:rsidRPr="00C71F62" w:rsidRDefault="00EB0DCF" w:rsidP="00C628FF">
      <w:pPr>
        <w:numPr>
          <w:ilvl w:val="1"/>
          <w:numId w:val="7"/>
        </w:numPr>
        <w:spacing w:before="0" w:after="0"/>
      </w:pPr>
      <w:r w:rsidRPr="00C71F62">
        <w:t>How much total interest will you earn?</w:t>
      </w:r>
    </w:p>
    <w:p w14:paraId="455AC906" w14:textId="77777777" w:rsidR="00EB0DCF" w:rsidRPr="00C71F62" w:rsidRDefault="00EB0DCF" w:rsidP="00C628FF">
      <w:pPr>
        <w:numPr>
          <w:ilvl w:val="1"/>
          <w:numId w:val="7"/>
        </w:numPr>
        <w:spacing w:before="0" w:after="0"/>
      </w:pPr>
      <w:r w:rsidRPr="00C71F62">
        <w:t>What percent of the balance is interest?</w:t>
      </w:r>
    </w:p>
    <w:p w14:paraId="46DED368" w14:textId="77777777" w:rsidR="00EB0DCF" w:rsidRPr="00C71F62" w:rsidRDefault="00EB0DCF" w:rsidP="00EB0DCF">
      <w:pPr>
        <w:ind w:left="288"/>
      </w:pPr>
    </w:p>
    <w:p w14:paraId="6D6109A8" w14:textId="4E3D36D3" w:rsidR="00EB0DCF" w:rsidRPr="00C71F62" w:rsidRDefault="00EB0DCF" w:rsidP="00EB0DCF">
      <w:pPr>
        <w:numPr>
          <w:ilvl w:val="0"/>
          <w:numId w:val="7"/>
        </w:numPr>
      </w:pPr>
      <w:r w:rsidRPr="00C71F62">
        <w:t xml:space="preserve"> You deposit $10,000 in a</w:t>
      </w:r>
      <w:r w:rsidR="00F503FD" w:rsidRPr="00C71F62">
        <w:t>n</w:t>
      </w:r>
      <w:r w:rsidRPr="00C71F62">
        <w:t xml:space="preserve"> account that </w:t>
      </w:r>
      <w:r w:rsidR="00C71F62" w:rsidRPr="00C71F62">
        <w:t>has an annual interest rate of</w:t>
      </w:r>
      <w:r w:rsidRPr="00C71F62">
        <w:t xml:space="preserve"> 5.5% compounded continuously and your friend deposits $10,000 in an account that </w:t>
      </w:r>
      <w:r w:rsidR="00C71F62" w:rsidRPr="00C71F62">
        <w:t>has an annual interest rate of</w:t>
      </w:r>
      <w:r w:rsidRPr="00C71F62">
        <w:t xml:space="preserve"> 5.5% </w:t>
      </w:r>
      <w:r w:rsidR="00C71F62" w:rsidRPr="00C71F62">
        <w:t xml:space="preserve">that compounds </w:t>
      </w:r>
      <w:r w:rsidRPr="00C71F62">
        <w:t>annually.</w:t>
      </w:r>
    </w:p>
    <w:p w14:paraId="3EBC59CF" w14:textId="6F78B523" w:rsidR="00EB0DCF" w:rsidRPr="00C71F62" w:rsidRDefault="00EB0DCF" w:rsidP="00C628FF">
      <w:pPr>
        <w:numPr>
          <w:ilvl w:val="0"/>
          <w:numId w:val="9"/>
        </w:numPr>
        <w:spacing w:before="0" w:after="0"/>
      </w:pPr>
      <w:r w:rsidRPr="00C71F62">
        <w:t>How will you have in the account</w:t>
      </w:r>
      <w:r w:rsidR="00761717" w:rsidRPr="00C71F62">
        <w:t xml:space="preserve"> two accounts</w:t>
      </w:r>
      <w:r w:rsidRPr="00C71F62">
        <w:t xml:space="preserve"> in 10 years?</w:t>
      </w:r>
    </w:p>
    <w:p w14:paraId="5ACE23B4" w14:textId="77777777" w:rsidR="001D60BB" w:rsidRPr="00C71F62" w:rsidRDefault="00EB0DCF" w:rsidP="006207E1">
      <w:pPr>
        <w:numPr>
          <w:ilvl w:val="0"/>
          <w:numId w:val="9"/>
        </w:numPr>
        <w:spacing w:before="0" w:after="0"/>
        <w:sectPr w:rsidR="001D60BB" w:rsidRPr="00C71F62" w:rsidSect="00741CD8">
          <w:headerReference w:type="default" r:id="rId8"/>
          <w:type w:val="continuous"/>
          <w:pgSz w:w="12240" w:h="15840"/>
          <w:pgMar w:top="1440" w:right="1080" w:bottom="1080" w:left="1080" w:header="720" w:footer="720" w:gutter="1080"/>
          <w:cols w:space="720"/>
          <w:docGrid w:linePitch="360"/>
        </w:sectPr>
      </w:pPr>
      <w:r w:rsidRPr="00C71F62">
        <w:t>How much m</w:t>
      </w:r>
      <w:bookmarkStart w:id="5" w:name="_GoBack"/>
      <w:bookmarkEnd w:id="5"/>
      <w:r w:rsidRPr="00C71F62">
        <w:t>ore interest did you earn in the 10 years?</w:t>
      </w:r>
      <w:bookmarkEnd w:id="4"/>
    </w:p>
    <w:p w14:paraId="313C9180" w14:textId="77777777" w:rsidR="00C73F91" w:rsidRPr="00C71F62" w:rsidRDefault="00C73F91" w:rsidP="00C73F91">
      <w:r w:rsidRPr="00C71F62">
        <w:lastRenderedPageBreak/>
        <w:t xml:space="preserve">2.2 Answers </w:t>
      </w:r>
    </w:p>
    <w:p w14:paraId="7BA69E8F" w14:textId="709ECDD0" w:rsidR="00C73F91" w:rsidRPr="00C71F62" w:rsidRDefault="00B92B72" w:rsidP="00C73F91">
      <w:pPr>
        <w:pStyle w:val="ListParagraph"/>
        <w:numPr>
          <w:ilvl w:val="0"/>
          <w:numId w:val="36"/>
        </w:numPr>
      </w:pPr>
      <w:r w:rsidRPr="00C73F91">
        <w:rPr>
          <w:noProof/>
          <w:position w:val="-26"/>
        </w:rPr>
        <w:object w:dxaOrig="1980" w:dyaOrig="640" w14:anchorId="2B009CF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99.5pt;height:32pt;mso-width-percent:0;mso-height-percent:0;mso-width-percent:0;mso-height-percent:0" o:ole="">
            <v:imagedata r:id="rId9" o:title=""/>
          </v:shape>
          <o:OLEObject Type="Embed" ProgID="Equation.DSMT4" ShapeID="_x0000_i1025" DrawAspect="Content" ObjectID="_1653212417" r:id="rId10"/>
        </w:object>
      </w:r>
      <w:r w:rsidR="00C73F91" w:rsidRPr="00C71F62">
        <w:t xml:space="preserve"> </w:t>
      </w:r>
      <w:r w:rsidR="00C12CE0" w:rsidRPr="00C71F62">
        <w:t xml:space="preserve">  You will have to repay $210</w:t>
      </w:r>
      <w:r w:rsidR="00C73F91" w:rsidRPr="00C71F62">
        <w:br/>
      </w:r>
    </w:p>
    <w:p w14:paraId="099C7F3B" w14:textId="77777777" w:rsidR="00C12CE0" w:rsidRPr="00C71F62" w:rsidRDefault="00701431" w:rsidP="00701431">
      <w:pPr>
        <w:pStyle w:val="ListParagraph"/>
        <w:numPr>
          <w:ilvl w:val="0"/>
          <w:numId w:val="36"/>
        </w:numPr>
      </w:pPr>
      <w:r w:rsidRPr="00C71F62">
        <w:t xml:space="preserve">a. </w:t>
      </w:r>
      <w:r w:rsidR="00B92B72" w:rsidRPr="00701431">
        <w:rPr>
          <w:noProof/>
          <w:position w:val="-26"/>
        </w:rPr>
        <w:object w:dxaOrig="2400" w:dyaOrig="640" w14:anchorId="2240F2C2">
          <v:shape id="_x0000_i1026" type="#_x0000_t75" alt="" style="width:120pt;height:32pt;mso-width-percent:0;mso-height-percent:0;mso-width-percent:0;mso-height-percent:0" o:ole="">
            <v:imagedata r:id="rId11" o:title=""/>
          </v:shape>
          <o:OLEObject Type="Embed" ProgID="Equation.DSMT4" ShapeID="_x0000_i1026" DrawAspect="Content" ObjectID="_1653212418" r:id="rId12"/>
        </w:object>
      </w:r>
      <w:r w:rsidRPr="00C71F62">
        <w:tab/>
        <w:t xml:space="preserve">b. </w:t>
      </w:r>
      <w:r w:rsidR="00B92B72" w:rsidRPr="00701431">
        <w:rPr>
          <w:noProof/>
          <w:position w:val="-26"/>
        </w:rPr>
        <w:object w:dxaOrig="1460" w:dyaOrig="640" w14:anchorId="1429BF76">
          <v:shape id="_x0000_i1027" type="#_x0000_t75" alt="" style="width:73.5pt;height:32pt;mso-width-percent:0;mso-height-percent:0;mso-width-percent:0;mso-height-percent:0" o:ole="">
            <v:imagedata r:id="rId13" o:title=""/>
          </v:shape>
          <o:OLEObject Type="Embed" ProgID="Equation.DSMT4" ShapeID="_x0000_i1027" DrawAspect="Content" ObjectID="_1653212419" r:id="rId14"/>
        </w:object>
      </w:r>
      <w:r w:rsidRPr="00C71F62">
        <w:t xml:space="preserve"> </w:t>
      </w:r>
      <w:r w:rsidR="00C12CE0" w:rsidRPr="00C71F62">
        <w:t xml:space="preserve"> </w:t>
      </w:r>
    </w:p>
    <w:p w14:paraId="421DC398" w14:textId="2F632558" w:rsidR="00701431" w:rsidRPr="00C71F62" w:rsidRDefault="00C12CE0" w:rsidP="00C12CE0">
      <w:pPr>
        <w:pStyle w:val="ListParagraph"/>
      </w:pPr>
      <w:r w:rsidRPr="00C71F62">
        <w:t>They paid $101.50 total, $1.50 was interest</w:t>
      </w:r>
      <w:r w:rsidR="00701431" w:rsidRPr="00C71F62">
        <w:br/>
      </w:r>
    </w:p>
    <w:p w14:paraId="0AE56A93" w14:textId="2C1FBEDC" w:rsidR="00701431" w:rsidRPr="00C71F62" w:rsidRDefault="00B92B72" w:rsidP="00C73F91">
      <w:pPr>
        <w:pStyle w:val="ListParagraph"/>
        <w:numPr>
          <w:ilvl w:val="0"/>
          <w:numId w:val="36"/>
        </w:numPr>
      </w:pPr>
      <w:r w:rsidRPr="00701431">
        <w:rPr>
          <w:noProof/>
          <w:position w:val="-26"/>
        </w:rPr>
        <w:object w:dxaOrig="2560" w:dyaOrig="640" w14:anchorId="1E853DA3">
          <v:shape id="_x0000_i1028" type="#_x0000_t75" alt="" style="width:128pt;height:32pt;mso-width-percent:0;mso-height-percent:0;mso-width-percent:0;mso-height-percent:0" o:ole="">
            <v:imagedata r:id="rId15" o:title=""/>
          </v:shape>
          <o:OLEObject Type="Embed" ProgID="Equation.DSMT4" ShapeID="_x0000_i1028" DrawAspect="Content" ObjectID="_1653212420" r:id="rId16"/>
        </w:object>
      </w:r>
      <w:r w:rsidR="00701431" w:rsidRPr="00C71F62">
        <w:t xml:space="preserve"> </w:t>
      </w:r>
      <w:r w:rsidR="00C12CE0" w:rsidRPr="00C71F62">
        <w:t xml:space="preserve"> $215 was repaid</w:t>
      </w:r>
      <w:r w:rsidR="00701431" w:rsidRPr="00C71F62">
        <w:br/>
      </w:r>
    </w:p>
    <w:p w14:paraId="1E364067" w14:textId="77777777" w:rsidR="00C73F91" w:rsidRPr="00C71F62" w:rsidRDefault="00C73F91" w:rsidP="00C73F91">
      <w:pPr>
        <w:pStyle w:val="ListParagraph"/>
        <w:numPr>
          <w:ilvl w:val="0"/>
          <w:numId w:val="36"/>
        </w:numPr>
      </w:pPr>
    </w:p>
    <w:p w14:paraId="22516F55" w14:textId="77777777" w:rsidR="00C73F91" w:rsidRPr="00C71F62" w:rsidRDefault="00C73F91" w:rsidP="00C73F91">
      <w:pPr>
        <w:pStyle w:val="ListParagraph"/>
        <w:numPr>
          <w:ilvl w:val="1"/>
          <w:numId w:val="36"/>
        </w:numPr>
      </w:pPr>
      <w:r w:rsidRPr="00C71F62">
        <w:t xml:space="preserve"> </w:t>
      </w:r>
      <w:r w:rsidR="00B92B72" w:rsidRPr="00C73F91">
        <w:rPr>
          <w:noProof/>
          <w:position w:val="-26"/>
        </w:rPr>
        <w:object w:dxaOrig="1900" w:dyaOrig="640" w14:anchorId="52B93515">
          <v:shape id="_x0000_i1029" type="#_x0000_t75" alt="" style="width:95.5pt;height:32pt;mso-width-percent:0;mso-height-percent:0;mso-width-percent:0;mso-height-percent:0" o:ole="">
            <v:imagedata r:id="rId17" o:title=""/>
          </v:shape>
          <o:OLEObject Type="Embed" ProgID="Equation.DSMT4" ShapeID="_x0000_i1029" DrawAspect="Content" ObjectID="_1653212421" r:id="rId18"/>
        </w:object>
      </w:r>
      <w:r w:rsidRPr="00C71F62">
        <w:t xml:space="preserve"> </w:t>
      </w:r>
    </w:p>
    <w:p w14:paraId="1E99BEEB" w14:textId="77777777" w:rsidR="00C12CE0" w:rsidRPr="00C71F62" w:rsidRDefault="00B92B72" w:rsidP="00701431">
      <w:pPr>
        <w:pStyle w:val="ListParagraph"/>
        <w:numPr>
          <w:ilvl w:val="1"/>
          <w:numId w:val="36"/>
        </w:numPr>
      </w:pPr>
      <w:r w:rsidRPr="00C73F91">
        <w:rPr>
          <w:noProof/>
          <w:position w:val="-26"/>
        </w:rPr>
        <w:object w:dxaOrig="2580" w:dyaOrig="640" w14:anchorId="0CD7F04D">
          <v:shape id="_x0000_i1030" type="#_x0000_t75" alt="" style="width:129.5pt;height:32pt;mso-width-percent:0;mso-height-percent:0;mso-width-percent:0;mso-height-percent:0" o:ole="">
            <v:imagedata r:id="rId19" o:title=""/>
          </v:shape>
          <o:OLEObject Type="Embed" ProgID="Equation.DSMT4" ShapeID="_x0000_i1030" DrawAspect="Content" ObjectID="_1653212422" r:id="rId20"/>
        </w:object>
      </w:r>
    </w:p>
    <w:p w14:paraId="2928E766" w14:textId="4B76B1BB" w:rsidR="00701431" w:rsidRPr="00C71F62" w:rsidRDefault="00C12CE0" w:rsidP="00C12CE0">
      <w:pPr>
        <w:pStyle w:val="ListParagraph"/>
      </w:pPr>
      <w:r w:rsidRPr="00C71F62">
        <w:rPr>
          <w:noProof/>
        </w:rPr>
        <w:t>The interest earned was $125. This brings the account balance to $1,125.</w:t>
      </w:r>
      <w:r w:rsidR="00701431" w:rsidRPr="00C71F62">
        <w:rPr>
          <w:noProof/>
        </w:rPr>
        <w:br/>
      </w:r>
    </w:p>
    <w:p w14:paraId="7AADB194" w14:textId="1017684C" w:rsidR="00C12CE0" w:rsidRPr="00C71F62" w:rsidRDefault="00701431" w:rsidP="00701431">
      <w:pPr>
        <w:pStyle w:val="ListParagraph"/>
        <w:numPr>
          <w:ilvl w:val="0"/>
          <w:numId w:val="36"/>
        </w:numPr>
      </w:pPr>
      <w:r w:rsidRPr="00C71F62">
        <w:t xml:space="preserve">a. </w:t>
      </w:r>
      <w:r w:rsidR="00B92B72" w:rsidRPr="00701431">
        <w:rPr>
          <w:noProof/>
          <w:position w:val="-26"/>
        </w:rPr>
        <w:object w:dxaOrig="2860" w:dyaOrig="640" w14:anchorId="1D486B5E">
          <v:shape id="_x0000_i1031" type="#_x0000_t75" alt="" style="width:143.5pt;height:32pt;mso-width-percent:0;mso-height-percent:0;mso-width-percent:0;mso-height-percent:0" o:ole="">
            <v:imagedata r:id="rId21" o:title=""/>
          </v:shape>
          <o:OLEObject Type="Embed" ProgID="Equation.DSMT4" ShapeID="_x0000_i1031" DrawAspect="Content" ObjectID="_1653212423" r:id="rId22"/>
        </w:object>
      </w:r>
      <w:r w:rsidRPr="00C71F62">
        <w:t xml:space="preserve">   </w:t>
      </w:r>
      <w:r w:rsidR="00C12CE0" w:rsidRPr="00C71F62">
        <w:tab/>
      </w:r>
      <w:r w:rsidR="00C12CE0" w:rsidRPr="00C71F62">
        <w:tab/>
      </w:r>
      <w:r w:rsidRPr="00C71F62">
        <w:t xml:space="preserve">b. </w:t>
      </w:r>
      <w:r w:rsidR="00B92B72" w:rsidRPr="00701431">
        <w:rPr>
          <w:noProof/>
          <w:position w:val="-30"/>
        </w:rPr>
        <w:object w:dxaOrig="2080" w:dyaOrig="740" w14:anchorId="37F84F24">
          <v:shape id="_x0000_i1032" type="#_x0000_t75" alt="" style="width:104pt;height:36.5pt;mso-width-percent:0;mso-height-percent:0;mso-width-percent:0;mso-height-percent:0" o:ole="">
            <v:imagedata r:id="rId23" o:title=""/>
          </v:shape>
          <o:OLEObject Type="Embed" ProgID="Equation.DSMT4" ShapeID="_x0000_i1032" DrawAspect="Content" ObjectID="_1653212424" r:id="rId24"/>
        </w:object>
      </w:r>
      <w:r w:rsidRPr="00C71F62">
        <w:t xml:space="preserve"> </w:t>
      </w:r>
    </w:p>
    <w:p w14:paraId="2141ED87" w14:textId="6FCC0076" w:rsidR="00701431" w:rsidRPr="00C71F62" w:rsidRDefault="00C12CE0" w:rsidP="00C12CE0">
      <w:pPr>
        <w:ind w:left="720"/>
      </w:pPr>
      <w:r w:rsidRPr="00C71F62">
        <w:t xml:space="preserve">The simple interest account would be worth $30,000 and the account that was compounding would be worth $32,577.89 in ten years. </w:t>
      </w:r>
      <w:r w:rsidR="00C73F91" w:rsidRPr="00C71F62">
        <w:br/>
      </w:r>
    </w:p>
    <w:p w14:paraId="55420F5C" w14:textId="77777777" w:rsidR="00761717" w:rsidRPr="00C71F62" w:rsidRDefault="00B92B72" w:rsidP="00701431">
      <w:pPr>
        <w:pStyle w:val="ListParagraph"/>
        <w:numPr>
          <w:ilvl w:val="0"/>
          <w:numId w:val="36"/>
        </w:numPr>
      </w:pPr>
      <w:r w:rsidRPr="00701431">
        <w:rPr>
          <w:noProof/>
          <w:position w:val="-44"/>
        </w:rPr>
        <w:object w:dxaOrig="2500" w:dyaOrig="1000" w14:anchorId="5C058DC4">
          <v:shape id="_x0000_i1033" type="#_x0000_t75" alt="" style="width:125.5pt;height:49.5pt;mso-width-percent:0;mso-height-percent:0;mso-width-percent:0;mso-height-percent:0" o:ole="">
            <v:imagedata r:id="rId25" o:title=""/>
          </v:shape>
          <o:OLEObject Type="Embed" ProgID="Equation.DSMT4" ShapeID="_x0000_i1033" DrawAspect="Content" ObjectID="_1653212425" r:id="rId26"/>
        </w:object>
      </w:r>
      <w:r w:rsidR="00701431" w:rsidRPr="00C71F62">
        <w:t xml:space="preserve"> </w:t>
      </w:r>
      <w:r w:rsidR="00C12CE0" w:rsidRPr="00C71F62">
        <w:t xml:space="preserve">The account balance is $24,485.59 in 20 years. </w:t>
      </w:r>
      <w:r w:rsidR="00761717" w:rsidRPr="00C71F62">
        <w:br/>
      </w:r>
    </w:p>
    <w:p w14:paraId="625410DD" w14:textId="68B81974" w:rsidR="00761717" w:rsidRPr="00C71F62" w:rsidRDefault="00761717" w:rsidP="00761717">
      <w:pPr>
        <w:ind w:left="720"/>
        <w:rPr>
          <w:color w:val="000000" w:themeColor="text1"/>
          <w:szCs w:val="24"/>
        </w:rPr>
      </w:pPr>
      <w:r w:rsidRPr="00C71F62">
        <w:t xml:space="preserve">or    </w:t>
      </w:r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=</w:t>
      </w:r>
      <w:proofErr w:type="gramStart"/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FV(</w:t>
      </w:r>
      <w:proofErr w:type="gramEnd"/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0.085/12, 12*20, 0, 4500)</w:t>
      </w:r>
    </w:p>
    <w:p w14:paraId="794213BB" w14:textId="6214DBD3" w:rsidR="00701431" w:rsidRPr="00C71F62" w:rsidRDefault="00701431" w:rsidP="00761717">
      <w:pPr>
        <w:pStyle w:val="ListParagraph"/>
      </w:pPr>
      <w:r w:rsidRPr="00C71F62">
        <w:br/>
      </w:r>
    </w:p>
    <w:p w14:paraId="76FBD5E8" w14:textId="66A08324" w:rsidR="00C73F91" w:rsidRPr="00C71F62" w:rsidRDefault="00C73F91" w:rsidP="00C73F91">
      <w:pPr>
        <w:pStyle w:val="ListParagraph"/>
        <w:numPr>
          <w:ilvl w:val="0"/>
          <w:numId w:val="36"/>
        </w:numPr>
      </w:pPr>
      <w:r w:rsidRPr="00C71F62">
        <w:br/>
      </w:r>
      <w:r w:rsidR="00B92B72" w:rsidRPr="00C73F91">
        <w:rPr>
          <w:noProof/>
          <w:position w:val="-42"/>
        </w:rPr>
        <w:object w:dxaOrig="2320" w:dyaOrig="960" w14:anchorId="4AF69A2B">
          <v:shape id="_x0000_i1034" type="#_x0000_t75" alt="" style="width:116pt;height:48pt;mso-width-percent:0;mso-height-percent:0;mso-width-percent:0;mso-height-percent:0" o:ole="">
            <v:imagedata r:id="rId27" o:title=""/>
          </v:shape>
          <o:OLEObject Type="Embed" ProgID="Equation.DSMT4" ShapeID="_x0000_i1034" DrawAspect="Content" ObjectID="_1653212426" r:id="rId28"/>
        </w:object>
      </w:r>
      <w:r w:rsidR="00C12CE0" w:rsidRPr="00C71F62">
        <w:rPr>
          <w:noProof/>
        </w:rPr>
        <w:t>The account balance is $4,051.38 in 20 years.</w:t>
      </w:r>
    </w:p>
    <w:p w14:paraId="364A118E" w14:textId="1835936F" w:rsidR="00C73F91" w:rsidRPr="00C71F62" w:rsidRDefault="00C73F91" w:rsidP="00C73F91">
      <w:pPr>
        <w:ind w:left="720"/>
        <w:rPr>
          <w:color w:val="000000" w:themeColor="text1"/>
          <w:szCs w:val="24"/>
        </w:rPr>
      </w:pPr>
      <w:r w:rsidRPr="00C71F62">
        <w:t xml:space="preserve">or    </w:t>
      </w:r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=</w:t>
      </w:r>
      <w:proofErr w:type="gramStart"/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FV(</w:t>
      </w:r>
      <w:proofErr w:type="gramEnd"/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0.07/</w:t>
      </w:r>
      <w:r w:rsidR="00223B90"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5</w:t>
      </w:r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2, 52*20, 0, 1000)</w:t>
      </w:r>
    </w:p>
    <w:p w14:paraId="52903A32" w14:textId="77777777" w:rsidR="00C73F91" w:rsidRPr="00C71F62" w:rsidRDefault="00C73F91" w:rsidP="00C73F91"/>
    <w:p w14:paraId="02156031" w14:textId="77777777" w:rsidR="00C73F91" w:rsidRPr="00C71F62" w:rsidRDefault="00C73F91" w:rsidP="00C73F91">
      <w:pPr>
        <w:pStyle w:val="ListParagraph"/>
        <w:numPr>
          <w:ilvl w:val="0"/>
          <w:numId w:val="36"/>
        </w:numPr>
      </w:pPr>
      <w:r w:rsidRPr="00C71F62">
        <w:t xml:space="preserve">  </w:t>
      </w:r>
    </w:p>
    <w:p w14:paraId="0917EAFB" w14:textId="74F52567" w:rsidR="00C73F91" w:rsidRPr="00C71F62" w:rsidRDefault="00B92B72" w:rsidP="00C73F91">
      <w:pPr>
        <w:numPr>
          <w:ilvl w:val="1"/>
          <w:numId w:val="7"/>
        </w:numPr>
      </w:pPr>
      <w:r w:rsidRPr="00223B90">
        <w:rPr>
          <w:noProof/>
          <w:position w:val="-44"/>
        </w:rPr>
        <w:object w:dxaOrig="2160" w:dyaOrig="1000" w14:anchorId="1E2F3994">
          <v:shape id="_x0000_i1035" type="#_x0000_t75" alt="" style="width:108pt;height:49.5pt;mso-width-percent:0;mso-height-percent:0;mso-width-percent:0;mso-height-percent:0" o:ole="">
            <v:imagedata r:id="rId29" o:title=""/>
          </v:shape>
          <o:OLEObject Type="Embed" ProgID="Equation.DSMT4" ShapeID="_x0000_i1035" DrawAspect="Content" ObjectID="_1653212427" r:id="rId30"/>
        </w:object>
      </w:r>
      <w:r w:rsidR="00C12CE0" w:rsidRPr="00C71F62">
        <w:rPr>
          <w:noProof/>
        </w:rPr>
        <w:t xml:space="preserve"> The future value is $3,483.55.</w:t>
      </w:r>
    </w:p>
    <w:p w14:paraId="759E54FB" w14:textId="77777777" w:rsidR="00C73F91" w:rsidRPr="00C71F62" w:rsidRDefault="00C73F91" w:rsidP="00C73F91">
      <w:pPr>
        <w:ind w:left="720" w:firstLine="720"/>
        <w:rPr>
          <w:color w:val="000000" w:themeColor="text1"/>
          <w:szCs w:val="24"/>
        </w:rPr>
      </w:pPr>
      <w:r w:rsidRPr="00C71F62">
        <w:t xml:space="preserve">or    </w:t>
      </w:r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=</w:t>
      </w:r>
      <w:proofErr w:type="gramStart"/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FV(</w:t>
      </w:r>
      <w:proofErr w:type="gramEnd"/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0.03/4, 4*5, 0, 3000)</w:t>
      </w:r>
    </w:p>
    <w:p w14:paraId="562F220D" w14:textId="32F4052E" w:rsidR="00C73F91" w:rsidRPr="00C71F62" w:rsidRDefault="00B92B72" w:rsidP="00C73F91">
      <w:pPr>
        <w:pStyle w:val="ListParagraph"/>
        <w:numPr>
          <w:ilvl w:val="1"/>
          <w:numId w:val="7"/>
        </w:numPr>
      </w:pPr>
      <w:r w:rsidRPr="00C73F91">
        <w:rPr>
          <w:noProof/>
          <w:position w:val="-26"/>
        </w:rPr>
        <w:object w:dxaOrig="1900" w:dyaOrig="640" w14:anchorId="3D1C8581">
          <v:shape id="_x0000_i1036" type="#_x0000_t75" alt="" style="width:95.5pt;height:32pt;mso-width-percent:0;mso-height-percent:0;mso-width-percent:0;mso-height-percent:0" o:ole="">
            <v:imagedata r:id="rId31" o:title=""/>
          </v:shape>
          <o:OLEObject Type="Embed" ProgID="Equation.DSMT4" ShapeID="_x0000_i1036" DrawAspect="Content" ObjectID="_1653212428" r:id="rId32"/>
        </w:object>
      </w:r>
      <w:r w:rsidR="00C73F91" w:rsidRPr="00C71F62">
        <w:t xml:space="preserve"> </w:t>
      </w:r>
      <w:r w:rsidR="00C12CE0" w:rsidRPr="00C71F62">
        <w:t>The interest earned is $483.54</w:t>
      </w:r>
    </w:p>
    <w:p w14:paraId="693A279C" w14:textId="26BFA4BA" w:rsidR="00C73F91" w:rsidRPr="00C71F62" w:rsidRDefault="00B92B72" w:rsidP="00C73F91">
      <w:pPr>
        <w:numPr>
          <w:ilvl w:val="1"/>
          <w:numId w:val="7"/>
        </w:numPr>
      </w:pPr>
      <w:r w:rsidRPr="00C73F91">
        <w:rPr>
          <w:noProof/>
          <w:position w:val="-28"/>
        </w:rPr>
        <w:object w:dxaOrig="2800" w:dyaOrig="700" w14:anchorId="001CBB42">
          <v:shape id="_x0000_i1037" type="#_x0000_t75" alt="" style="width:139.5pt;height:35.5pt;mso-width-percent:0;mso-height-percent:0;mso-width-percent:0;mso-height-percent:0" o:ole="">
            <v:imagedata r:id="rId33" o:title=""/>
          </v:shape>
          <o:OLEObject Type="Embed" ProgID="Equation.DSMT4" ShapeID="_x0000_i1037" DrawAspect="Content" ObjectID="_1653212429" r:id="rId34"/>
        </w:object>
      </w:r>
      <w:r w:rsidR="00C73F91" w:rsidRPr="00C71F62">
        <w:t xml:space="preserve"> </w:t>
      </w:r>
      <w:r w:rsidR="00C12CE0" w:rsidRPr="00C71F62">
        <w:t xml:space="preserve">  13.88% of the balance is interest. </w:t>
      </w:r>
    </w:p>
    <w:p w14:paraId="770E722C" w14:textId="77777777" w:rsidR="00C73F91" w:rsidRPr="00C71F62" w:rsidRDefault="00C73F91" w:rsidP="00C73F91">
      <w:pPr>
        <w:pStyle w:val="ListParagraph"/>
        <w:numPr>
          <w:ilvl w:val="0"/>
          <w:numId w:val="36"/>
        </w:numPr>
      </w:pPr>
    </w:p>
    <w:p w14:paraId="003EEE69" w14:textId="408735BD" w:rsidR="00C73F91" w:rsidRPr="00C71F62" w:rsidRDefault="00B92B72" w:rsidP="00C73F91">
      <w:pPr>
        <w:pStyle w:val="ListParagraph"/>
        <w:numPr>
          <w:ilvl w:val="1"/>
          <w:numId w:val="36"/>
        </w:numPr>
      </w:pPr>
      <w:r w:rsidRPr="00C73F91">
        <w:rPr>
          <w:noProof/>
          <w:position w:val="-42"/>
        </w:rPr>
        <w:object w:dxaOrig="2100" w:dyaOrig="960" w14:anchorId="1E0A6570">
          <v:shape id="_x0000_i1038" type="#_x0000_t75" alt="" style="width:105.5pt;height:48pt;mso-width-percent:0;mso-height-percent:0;mso-width-percent:0;mso-height-percent:0" o:ole="">
            <v:imagedata r:id="rId35" o:title=""/>
          </v:shape>
          <o:OLEObject Type="Embed" ProgID="Equation.DSMT4" ShapeID="_x0000_i1038" DrawAspect="Content" ObjectID="_1653212430" r:id="rId36"/>
        </w:object>
      </w:r>
      <w:r w:rsidR="00C12CE0" w:rsidRPr="00C71F62">
        <w:rPr>
          <w:noProof/>
        </w:rPr>
        <w:t xml:space="preserve">There will be </w:t>
      </w:r>
      <w:r w:rsidR="00C81BF5" w:rsidRPr="00C71F62">
        <w:rPr>
          <w:noProof/>
        </w:rPr>
        <w:t>$488.67 in the account in 10 years.</w:t>
      </w:r>
    </w:p>
    <w:p w14:paraId="094CDF54" w14:textId="77777777" w:rsidR="00C73F91" w:rsidRPr="00C71F62" w:rsidRDefault="00C73F91" w:rsidP="00C73F91">
      <w:pPr>
        <w:ind w:left="720" w:firstLine="720"/>
        <w:rPr>
          <w:color w:val="000000" w:themeColor="text1"/>
          <w:szCs w:val="24"/>
        </w:rPr>
      </w:pPr>
      <w:r w:rsidRPr="00C71F62">
        <w:t xml:space="preserve">or    </w:t>
      </w:r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=</w:t>
      </w:r>
      <w:proofErr w:type="gramStart"/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FV(</w:t>
      </w:r>
      <w:proofErr w:type="gramEnd"/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0.05/1, 1*</w:t>
      </w:r>
      <w:r w:rsidR="00701431"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10</w:t>
      </w:r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, 0, 300)</w:t>
      </w:r>
    </w:p>
    <w:p w14:paraId="6520614C" w14:textId="77777777" w:rsidR="00C73F91" w:rsidRPr="00C71F62" w:rsidRDefault="00C73F91" w:rsidP="00C73F91">
      <w:pPr>
        <w:ind w:left="1080"/>
      </w:pPr>
    </w:p>
    <w:p w14:paraId="26418947" w14:textId="4B0F4EDE" w:rsidR="00C73F91" w:rsidRPr="00C71F62" w:rsidRDefault="00B92B72" w:rsidP="00C73F91">
      <w:pPr>
        <w:numPr>
          <w:ilvl w:val="1"/>
          <w:numId w:val="36"/>
        </w:numPr>
      </w:pPr>
      <w:r w:rsidRPr="00C73F91">
        <w:rPr>
          <w:noProof/>
          <w:position w:val="-26"/>
        </w:rPr>
        <w:object w:dxaOrig="1660" w:dyaOrig="640" w14:anchorId="750D9D5B">
          <v:shape id="_x0000_i1039" type="#_x0000_t75" alt="" style="width:83.5pt;height:32pt;mso-width-percent:0;mso-height-percent:0;mso-width-percent:0;mso-height-percent:0" o:ole="">
            <v:imagedata r:id="rId37" o:title=""/>
          </v:shape>
          <o:OLEObject Type="Embed" ProgID="Equation.DSMT4" ShapeID="_x0000_i1039" DrawAspect="Content" ObjectID="_1653212431" r:id="rId38"/>
        </w:object>
      </w:r>
      <w:r w:rsidR="00C81BF5" w:rsidRPr="00C71F62">
        <w:rPr>
          <w:noProof/>
        </w:rPr>
        <w:t xml:space="preserve">    $188.67 of the balance will be interest.</w:t>
      </w:r>
    </w:p>
    <w:p w14:paraId="3B3C29D5" w14:textId="7229DCFA" w:rsidR="00C73F91" w:rsidRPr="00C71F62" w:rsidRDefault="00B92B72" w:rsidP="00C73F91">
      <w:pPr>
        <w:numPr>
          <w:ilvl w:val="1"/>
          <w:numId w:val="36"/>
        </w:numPr>
      </w:pPr>
      <w:r w:rsidRPr="00C73F91">
        <w:rPr>
          <w:noProof/>
          <w:position w:val="-24"/>
        </w:rPr>
        <w:object w:dxaOrig="2620" w:dyaOrig="660" w14:anchorId="7D227405">
          <v:shape id="_x0000_i1040" type="#_x0000_t75" alt="" style="width:132pt;height:33.5pt;mso-width-percent:0;mso-height-percent:0;mso-width-percent:0;mso-height-percent:0" o:ole="">
            <v:imagedata r:id="rId39" o:title=""/>
          </v:shape>
          <o:OLEObject Type="Embed" ProgID="Equation.DSMT4" ShapeID="_x0000_i1040" DrawAspect="Content" ObjectID="_1653212432" r:id="rId40"/>
        </w:object>
      </w:r>
      <w:r w:rsidR="00C81BF5" w:rsidRPr="00C71F62">
        <w:rPr>
          <w:noProof/>
        </w:rPr>
        <w:t xml:space="preserve"> The interest makes up 38.61% of the balance. </w:t>
      </w:r>
    </w:p>
    <w:p w14:paraId="0E1D9D55" w14:textId="77777777" w:rsidR="00C73F91" w:rsidRPr="00C71F62" w:rsidRDefault="00C73F91" w:rsidP="00C73F91"/>
    <w:p w14:paraId="21298E43" w14:textId="77777777" w:rsidR="00C73F91" w:rsidRPr="00C71F62" w:rsidRDefault="00C73F91" w:rsidP="00C73F91">
      <w:pPr>
        <w:pStyle w:val="ListParagraph"/>
        <w:numPr>
          <w:ilvl w:val="0"/>
          <w:numId w:val="36"/>
        </w:numPr>
      </w:pPr>
    </w:p>
    <w:p w14:paraId="524365A6" w14:textId="35BBFA11" w:rsidR="00C73F91" w:rsidRPr="00C71F62" w:rsidRDefault="00B92B72" w:rsidP="00C73F91">
      <w:pPr>
        <w:numPr>
          <w:ilvl w:val="1"/>
          <w:numId w:val="36"/>
        </w:numPr>
      </w:pPr>
      <w:r w:rsidRPr="00223B90">
        <w:rPr>
          <w:noProof/>
          <w:position w:val="-44"/>
        </w:rPr>
        <w:object w:dxaOrig="2320" w:dyaOrig="1000" w14:anchorId="31A2AF27">
          <v:shape id="_x0000_i1041" type="#_x0000_t75" alt="" style="width:116pt;height:49.5pt;mso-width-percent:0;mso-height-percent:0;mso-width-percent:0;mso-height-percent:0" o:ole="">
            <v:imagedata r:id="rId41" o:title=""/>
          </v:shape>
          <o:OLEObject Type="Embed" ProgID="Equation.DSMT4" ShapeID="_x0000_i1041" DrawAspect="Content" ObjectID="_1653212433" r:id="rId42"/>
        </w:object>
      </w:r>
      <w:r w:rsidR="00C81BF5" w:rsidRPr="00C71F62">
        <w:rPr>
          <w:noProof/>
        </w:rPr>
        <w:t xml:space="preserve">The account will have $3,641.51 in 20 years. </w:t>
      </w:r>
    </w:p>
    <w:p w14:paraId="7E9F6BD1" w14:textId="77777777" w:rsidR="00C73F91" w:rsidRPr="00C71F62" w:rsidRDefault="00C73F91" w:rsidP="00C73F91">
      <w:pPr>
        <w:ind w:left="720" w:firstLine="720"/>
        <w:rPr>
          <w:color w:val="000000" w:themeColor="text1"/>
          <w:szCs w:val="24"/>
        </w:rPr>
      </w:pPr>
      <w:r w:rsidRPr="00C71F62">
        <w:t xml:space="preserve">or    </w:t>
      </w:r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=</w:t>
      </w:r>
      <w:proofErr w:type="gramStart"/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FV(</w:t>
      </w:r>
      <w:proofErr w:type="gramEnd"/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0.03/12, 12*20, 0, 2000)</w:t>
      </w:r>
    </w:p>
    <w:p w14:paraId="44F81AF3" w14:textId="77777777" w:rsidR="00C73F91" w:rsidRPr="00C71F62" w:rsidRDefault="00C73F91" w:rsidP="00C73F91">
      <w:pPr>
        <w:ind w:left="1080"/>
      </w:pPr>
    </w:p>
    <w:p w14:paraId="7D2EB703" w14:textId="08C08BCD" w:rsidR="00C73F91" w:rsidRPr="00C71F62" w:rsidRDefault="00B92B72" w:rsidP="00C73F91">
      <w:pPr>
        <w:numPr>
          <w:ilvl w:val="1"/>
          <w:numId w:val="36"/>
        </w:numPr>
      </w:pPr>
      <w:r w:rsidRPr="00C73F91">
        <w:rPr>
          <w:noProof/>
          <w:position w:val="-26"/>
        </w:rPr>
        <w:object w:dxaOrig="1880" w:dyaOrig="640" w14:anchorId="5B3DDA64">
          <v:shape id="_x0000_i1042" type="#_x0000_t75" alt="" style="width:94.5pt;height:32pt;mso-width-percent:0;mso-height-percent:0;mso-width-percent:0;mso-height-percent:0" o:ole="">
            <v:imagedata r:id="rId43" o:title=""/>
          </v:shape>
          <o:OLEObject Type="Embed" ProgID="Equation.DSMT4" ShapeID="_x0000_i1042" DrawAspect="Content" ObjectID="_1653212434" r:id="rId44"/>
        </w:object>
      </w:r>
      <w:r w:rsidR="00C81BF5" w:rsidRPr="00C71F62">
        <w:rPr>
          <w:noProof/>
        </w:rPr>
        <w:t xml:space="preserve"> </w:t>
      </w:r>
      <w:r w:rsidR="00C81BF5" w:rsidRPr="00C71F62">
        <w:rPr>
          <w:noProof/>
        </w:rPr>
        <w:tab/>
        <w:t>The interest will be $1641.51.</w:t>
      </w:r>
    </w:p>
    <w:p w14:paraId="042FED06" w14:textId="32ABED6F" w:rsidR="00C73F91" w:rsidRPr="00C71F62" w:rsidRDefault="00B92B72" w:rsidP="00C73F91">
      <w:pPr>
        <w:numPr>
          <w:ilvl w:val="1"/>
          <w:numId w:val="36"/>
        </w:numPr>
      </w:pPr>
      <w:r w:rsidRPr="00C73F91">
        <w:rPr>
          <w:noProof/>
          <w:position w:val="-24"/>
        </w:rPr>
        <w:object w:dxaOrig="2720" w:dyaOrig="660" w14:anchorId="0A258368">
          <v:shape id="_x0000_i1043" type="#_x0000_t75" alt="" style="width:136.5pt;height:33.5pt;mso-width-percent:0;mso-height-percent:0;mso-width-percent:0;mso-height-percent:0" o:ole="">
            <v:imagedata r:id="rId45" o:title=""/>
          </v:shape>
          <o:OLEObject Type="Embed" ProgID="Equation.DSMT4" ShapeID="_x0000_i1043" DrawAspect="Content" ObjectID="_1653212435" r:id="rId46"/>
        </w:object>
      </w:r>
      <w:r w:rsidR="00C81BF5" w:rsidRPr="00C71F62">
        <w:rPr>
          <w:noProof/>
        </w:rPr>
        <w:tab/>
        <w:t>The interest is 45.08% of the balance.</w:t>
      </w:r>
    </w:p>
    <w:p w14:paraId="3DA4A744" w14:textId="2BBC3B7A" w:rsidR="00C73F91" w:rsidRPr="00C71F62" w:rsidRDefault="00B92B72" w:rsidP="00C73F91">
      <w:pPr>
        <w:numPr>
          <w:ilvl w:val="1"/>
          <w:numId w:val="36"/>
        </w:numPr>
      </w:pPr>
      <w:r w:rsidRPr="00C73F91">
        <w:rPr>
          <w:noProof/>
          <w:position w:val="-24"/>
        </w:rPr>
        <w:object w:dxaOrig="2720" w:dyaOrig="660" w14:anchorId="0FE1F8AF">
          <v:shape id="_x0000_i1044" type="#_x0000_t75" alt="" style="width:136.5pt;height:33.5pt;mso-width-percent:0;mso-height-percent:0;mso-width-percent:0;mso-height-percent:0" o:ole="">
            <v:imagedata r:id="rId47" o:title=""/>
          </v:shape>
          <o:OLEObject Type="Embed" ProgID="Equation.DSMT4" ShapeID="_x0000_i1044" DrawAspect="Content" ObjectID="_1653212436" r:id="rId48"/>
        </w:object>
      </w:r>
      <w:r w:rsidR="00C81BF5" w:rsidRPr="00C71F62">
        <w:rPr>
          <w:noProof/>
        </w:rPr>
        <w:t xml:space="preserve"> The principal is 54.92% of the balance. </w:t>
      </w:r>
    </w:p>
    <w:p w14:paraId="70B1BC5C" w14:textId="77777777" w:rsidR="00C73F91" w:rsidRPr="00C71F62" w:rsidRDefault="00C73F91" w:rsidP="00C73F91"/>
    <w:p w14:paraId="6D93FB66" w14:textId="77777777" w:rsidR="00C73F91" w:rsidRPr="00C71F62" w:rsidRDefault="00C73F91" w:rsidP="00C73F91">
      <w:pPr>
        <w:numPr>
          <w:ilvl w:val="0"/>
          <w:numId w:val="36"/>
        </w:numPr>
      </w:pPr>
    </w:p>
    <w:p w14:paraId="61205A22" w14:textId="22282141" w:rsidR="00C73F91" w:rsidRPr="00C71F62" w:rsidRDefault="00B92B72" w:rsidP="00C73F91">
      <w:pPr>
        <w:numPr>
          <w:ilvl w:val="1"/>
          <w:numId w:val="36"/>
        </w:numPr>
      </w:pPr>
      <w:r w:rsidRPr="00223B90">
        <w:rPr>
          <w:noProof/>
          <w:position w:val="-44"/>
        </w:rPr>
        <w:object w:dxaOrig="2420" w:dyaOrig="1000" w14:anchorId="13775A50">
          <v:shape id="_x0000_i1045" type="#_x0000_t75" alt="" style="width:120.5pt;height:49.5pt;mso-width-percent:0;mso-height-percent:0;mso-width-percent:0;mso-height-percent:0" o:ole="">
            <v:imagedata r:id="rId49" o:title=""/>
          </v:shape>
          <o:OLEObject Type="Embed" ProgID="Equation.DSMT4" ShapeID="_x0000_i1045" DrawAspect="Content" ObjectID="_1653212437" r:id="rId50"/>
        </w:object>
      </w:r>
      <w:r w:rsidR="00C81BF5" w:rsidRPr="00C71F62">
        <w:rPr>
          <w:noProof/>
        </w:rPr>
        <w:t xml:space="preserve"> The balance is $27,172.37. </w:t>
      </w:r>
    </w:p>
    <w:p w14:paraId="312EC1B7" w14:textId="77777777" w:rsidR="00C73F91" w:rsidRPr="00C71F62" w:rsidRDefault="00C73F91" w:rsidP="00C73F91">
      <w:pPr>
        <w:ind w:left="720" w:firstLine="720"/>
        <w:rPr>
          <w:color w:val="000000" w:themeColor="text1"/>
          <w:szCs w:val="24"/>
        </w:rPr>
      </w:pPr>
      <w:r w:rsidRPr="00C71F62">
        <w:t xml:space="preserve">or    </w:t>
      </w:r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=</w:t>
      </w:r>
      <w:proofErr w:type="gramStart"/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FV(</w:t>
      </w:r>
      <w:proofErr w:type="gramEnd"/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0.04/52, 52*25, 0, 10000)</w:t>
      </w:r>
    </w:p>
    <w:p w14:paraId="69CA4A84" w14:textId="77777777" w:rsidR="00C73F91" w:rsidRPr="00C71F62" w:rsidRDefault="00C73F91" w:rsidP="00C73F91">
      <w:pPr>
        <w:ind w:left="1440"/>
      </w:pPr>
    </w:p>
    <w:p w14:paraId="10999D45" w14:textId="4223FCD4" w:rsidR="00C73F91" w:rsidRPr="00C71F62" w:rsidRDefault="00B92B72" w:rsidP="00C73F91">
      <w:pPr>
        <w:numPr>
          <w:ilvl w:val="1"/>
          <w:numId w:val="36"/>
        </w:numPr>
      </w:pPr>
      <w:r w:rsidRPr="00C73F91">
        <w:rPr>
          <w:noProof/>
          <w:position w:val="-26"/>
        </w:rPr>
        <w:object w:dxaOrig="2260" w:dyaOrig="660" w14:anchorId="29C89527">
          <v:shape id="_x0000_i1046" type="#_x0000_t75" alt="" style="width:113pt;height:33.5pt;mso-width-percent:0;mso-height-percent:0;mso-width-percent:0;mso-height-percent:0" o:ole="">
            <v:imagedata r:id="rId51" o:title=""/>
          </v:shape>
          <o:OLEObject Type="Embed" ProgID="Equation.DSMT4" ShapeID="_x0000_i1046" DrawAspect="Content" ObjectID="_1653212438" r:id="rId52"/>
        </w:object>
      </w:r>
      <w:r w:rsidR="00C81BF5" w:rsidRPr="00C71F62">
        <w:rPr>
          <w:noProof/>
        </w:rPr>
        <w:t xml:space="preserve"> The interest is $17,172.37</w:t>
      </w:r>
    </w:p>
    <w:p w14:paraId="70332872" w14:textId="5D9FA363" w:rsidR="00C73F91" w:rsidRPr="00C71F62" w:rsidRDefault="00B92B72" w:rsidP="00C73F91">
      <w:pPr>
        <w:numPr>
          <w:ilvl w:val="1"/>
          <w:numId w:val="36"/>
        </w:numPr>
      </w:pPr>
      <w:r w:rsidRPr="00C73F91">
        <w:rPr>
          <w:noProof/>
          <w:position w:val="-28"/>
        </w:rPr>
        <w:object w:dxaOrig="2700" w:dyaOrig="700" w14:anchorId="41B43F98">
          <v:shape id="_x0000_i1047" type="#_x0000_t75" alt="" style="width:135.5pt;height:35.5pt;mso-width-percent:0;mso-height-percent:0;mso-width-percent:0;mso-height-percent:0" o:ole="">
            <v:imagedata r:id="rId53" o:title=""/>
          </v:shape>
          <o:OLEObject Type="Embed" ProgID="Equation.DSMT4" ShapeID="_x0000_i1047" DrawAspect="Content" ObjectID="_1653212439" r:id="rId54"/>
        </w:object>
      </w:r>
      <w:r w:rsidR="00C81BF5" w:rsidRPr="00C71F62">
        <w:rPr>
          <w:noProof/>
        </w:rPr>
        <w:t xml:space="preserve"> The percentage that is interest is 63.2%</w:t>
      </w:r>
    </w:p>
    <w:p w14:paraId="75A38915" w14:textId="431D3E2F" w:rsidR="00C73F91" w:rsidRPr="00C71F62" w:rsidRDefault="00B92B72" w:rsidP="00C73F91">
      <w:pPr>
        <w:numPr>
          <w:ilvl w:val="1"/>
          <w:numId w:val="36"/>
        </w:numPr>
      </w:pPr>
      <w:r w:rsidRPr="00C73F91">
        <w:rPr>
          <w:noProof/>
          <w:position w:val="-28"/>
        </w:rPr>
        <w:object w:dxaOrig="2700" w:dyaOrig="700" w14:anchorId="6CD1EF64">
          <v:shape id="_x0000_i1048" type="#_x0000_t75" alt="" style="width:135.5pt;height:35.5pt;mso-width-percent:0;mso-height-percent:0;mso-width-percent:0;mso-height-percent:0" o:ole="">
            <v:imagedata r:id="rId55" o:title=""/>
          </v:shape>
          <o:OLEObject Type="Embed" ProgID="Equation.DSMT4" ShapeID="_x0000_i1048" DrawAspect="Content" ObjectID="_1653212440" r:id="rId56"/>
        </w:object>
      </w:r>
      <w:r w:rsidR="00C73F91" w:rsidRPr="00C71F62">
        <w:t xml:space="preserve"> </w:t>
      </w:r>
      <w:r w:rsidR="00C81BF5" w:rsidRPr="00C71F62">
        <w:t>The percentage that is the principal is 36.8%</w:t>
      </w:r>
    </w:p>
    <w:p w14:paraId="1DCEEB95" w14:textId="3FD43846" w:rsidR="00C73F91" w:rsidRPr="00C71F62" w:rsidRDefault="00D63EF0" w:rsidP="00D63EF0">
      <w:pPr>
        <w:numPr>
          <w:ilvl w:val="0"/>
          <w:numId w:val="36"/>
        </w:numPr>
      </w:pPr>
      <w:r w:rsidRPr="00C71F62">
        <w:rPr>
          <w:noProof/>
        </w:rPr>
        <w:br/>
      </w:r>
      <w:r w:rsidR="00B92B72" w:rsidRPr="00223B90">
        <w:rPr>
          <w:noProof/>
          <w:position w:val="-66"/>
        </w:rPr>
        <w:object w:dxaOrig="1800" w:dyaOrig="1460" w14:anchorId="5AA52A08">
          <v:shape id="_x0000_i1049" type="#_x0000_t75" alt="" style="width:90pt;height:73.5pt;mso-width-percent:0;mso-height-percent:0;mso-width-percent:0;mso-height-percent:0" o:ole="">
            <v:imagedata r:id="rId57" o:title=""/>
          </v:shape>
          <o:OLEObject Type="Embed" ProgID="Equation.DSMT4" ShapeID="_x0000_i1049" DrawAspect="Content" ObjectID="_1653212441" r:id="rId58"/>
        </w:object>
      </w:r>
      <w:r w:rsidR="00C81BF5" w:rsidRPr="00C71F62">
        <w:rPr>
          <w:noProof/>
        </w:rPr>
        <w:tab/>
      </w:r>
      <w:r w:rsidR="00C81BF5" w:rsidRPr="00C71F62">
        <w:rPr>
          <w:noProof/>
        </w:rPr>
        <w:tab/>
        <w:t xml:space="preserve">The principal required would be $3717.14. </w:t>
      </w:r>
    </w:p>
    <w:p w14:paraId="26307DD6" w14:textId="77777777" w:rsidR="00D63EF0" w:rsidRPr="00C71F62" w:rsidRDefault="00D551D8" w:rsidP="00D63EF0">
      <w:pPr>
        <w:ind w:left="720"/>
        <w:rPr>
          <w:color w:val="000000" w:themeColor="text1"/>
          <w:szCs w:val="24"/>
        </w:rPr>
      </w:pPr>
      <w:r w:rsidRPr="00C71F62">
        <w:t>o</w:t>
      </w:r>
      <w:r w:rsidR="00D63EF0" w:rsidRPr="00C71F62">
        <w:t xml:space="preserve">r </w:t>
      </w:r>
      <w:r w:rsidR="00D63EF0"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=</w:t>
      </w:r>
      <w:proofErr w:type="gramStart"/>
      <w:r w:rsidR="00D63EF0"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PV(</w:t>
      </w:r>
      <w:proofErr w:type="gramEnd"/>
      <w:r w:rsidR="00D63EF0"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0.06/12, 12*8, 0, 6000)</w:t>
      </w:r>
      <w:r w:rsidR="00D63EF0" w:rsidRPr="00C71F62">
        <w:rPr>
          <w:color w:val="000000" w:themeColor="text1"/>
          <w:szCs w:val="24"/>
        </w:rPr>
        <w:t xml:space="preserve"> </w:t>
      </w:r>
    </w:p>
    <w:p w14:paraId="2D5831E4" w14:textId="77777777" w:rsidR="00C73F91" w:rsidRPr="00C71F62" w:rsidRDefault="00C73F91" w:rsidP="00C73F91"/>
    <w:p w14:paraId="2B7EC5AE" w14:textId="08720781" w:rsidR="00D63EF0" w:rsidRPr="00C71F62" w:rsidRDefault="00D63EF0" w:rsidP="00D63EF0">
      <w:pPr>
        <w:numPr>
          <w:ilvl w:val="0"/>
          <w:numId w:val="36"/>
        </w:numPr>
      </w:pPr>
      <w:r w:rsidRPr="00C71F62">
        <w:rPr>
          <w:noProof/>
        </w:rPr>
        <w:br/>
      </w:r>
      <w:r w:rsidR="00B92B72" w:rsidRPr="00223B90">
        <w:rPr>
          <w:noProof/>
          <w:position w:val="-66"/>
        </w:rPr>
        <w:object w:dxaOrig="1740" w:dyaOrig="1460" w14:anchorId="78FD8D10">
          <v:shape id="_x0000_i1050" type="#_x0000_t75" alt="" style="width:87.5pt;height:73.5pt;mso-width-percent:0;mso-height-percent:0;mso-width-percent:0;mso-height-percent:0" o:ole="">
            <v:imagedata r:id="rId59" o:title=""/>
          </v:shape>
          <o:OLEObject Type="Embed" ProgID="Equation.DSMT4" ShapeID="_x0000_i1050" DrawAspect="Content" ObjectID="_1653212442" r:id="rId60"/>
        </w:object>
      </w:r>
      <w:r w:rsidR="00C81BF5" w:rsidRPr="00C71F62">
        <w:rPr>
          <w:noProof/>
        </w:rPr>
        <w:tab/>
      </w:r>
      <w:r w:rsidR="00C81BF5" w:rsidRPr="00C71F62">
        <w:rPr>
          <w:noProof/>
        </w:rPr>
        <w:tab/>
        <w:t>The principal required would be $16,394.79.</w:t>
      </w:r>
    </w:p>
    <w:p w14:paraId="3972737C" w14:textId="77777777" w:rsidR="00C73F91" w:rsidRPr="00C71F62" w:rsidRDefault="00D63EF0" w:rsidP="00D63EF0">
      <w:pPr>
        <w:ind w:left="720"/>
        <w:rPr>
          <w:color w:val="000000" w:themeColor="text1"/>
          <w:szCs w:val="24"/>
        </w:rPr>
      </w:pPr>
      <w:r w:rsidRPr="00C71F62">
        <w:t xml:space="preserve">Or </w:t>
      </w:r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=</w:t>
      </w:r>
      <w:proofErr w:type="gramStart"/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PV(</w:t>
      </w:r>
      <w:proofErr w:type="gramEnd"/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0.05/4, 4*4, 0, 20000)</w:t>
      </w:r>
      <w:r w:rsidRPr="00C71F62">
        <w:rPr>
          <w:color w:val="000000" w:themeColor="text1"/>
          <w:szCs w:val="24"/>
        </w:rPr>
        <w:t xml:space="preserve"> </w:t>
      </w:r>
      <w:r w:rsidRPr="00C71F62">
        <w:rPr>
          <w:color w:val="000000" w:themeColor="text1"/>
          <w:szCs w:val="24"/>
        </w:rPr>
        <w:br/>
      </w:r>
    </w:p>
    <w:p w14:paraId="76C53CA0" w14:textId="77777777" w:rsidR="00C73F91" w:rsidRPr="00C71F62" w:rsidRDefault="00C73F91" w:rsidP="00C73F91">
      <w:pPr>
        <w:numPr>
          <w:ilvl w:val="0"/>
          <w:numId w:val="36"/>
        </w:numPr>
      </w:pPr>
      <w:r w:rsidRPr="00C71F62">
        <w:t xml:space="preserve"> </w:t>
      </w:r>
    </w:p>
    <w:p w14:paraId="07B3CB80" w14:textId="03C24E6C" w:rsidR="00D63EF0" w:rsidRPr="00C71F62" w:rsidRDefault="00D63EF0" w:rsidP="00C73F91">
      <w:pPr>
        <w:numPr>
          <w:ilvl w:val="1"/>
          <w:numId w:val="36"/>
        </w:numPr>
        <w:spacing w:before="0" w:after="0"/>
      </w:pPr>
      <w:r w:rsidRPr="00C71F62">
        <w:rPr>
          <w:noProof/>
        </w:rPr>
        <w:t>Brylan</w:t>
      </w:r>
      <w:r w:rsidR="00B92B72" w:rsidRPr="00223B90">
        <w:rPr>
          <w:noProof/>
          <w:position w:val="-44"/>
        </w:rPr>
        <w:object w:dxaOrig="2360" w:dyaOrig="1000" w14:anchorId="187DF63D">
          <v:shape id="_x0000_i1051" type="#_x0000_t75" alt="" style="width:118.5pt;height:49.5pt;mso-width-percent:0;mso-height-percent:0;mso-width-percent:0;mso-height-percent:0" o:ole="">
            <v:imagedata r:id="rId61" o:title=""/>
          </v:shape>
          <o:OLEObject Type="Embed" ProgID="Equation.DSMT4" ShapeID="_x0000_i1051" DrawAspect="Content" ObjectID="_1653212443" r:id="rId62"/>
        </w:object>
      </w:r>
      <w:r w:rsidRPr="00C71F62">
        <w:rPr>
          <w:noProof/>
        </w:rPr>
        <w:tab/>
        <w:t xml:space="preserve">Angad </w:t>
      </w:r>
      <w:r w:rsidR="00B92B72" w:rsidRPr="00223B90">
        <w:rPr>
          <w:noProof/>
          <w:position w:val="-44"/>
        </w:rPr>
        <w:object w:dxaOrig="2480" w:dyaOrig="1000" w14:anchorId="76A47BCD">
          <v:shape id="_x0000_i1052" type="#_x0000_t75" alt="" style="width:124pt;height:49.5pt;mso-width-percent:0;mso-height-percent:0;mso-width-percent:0;mso-height-percent:0" o:ole="">
            <v:imagedata r:id="rId63" o:title=""/>
          </v:shape>
          <o:OLEObject Type="Embed" ProgID="Equation.DSMT4" ShapeID="_x0000_i1052" DrawAspect="Content" ObjectID="_1653212444" r:id="rId64"/>
        </w:object>
      </w:r>
    </w:p>
    <w:p w14:paraId="0CFC7EBF" w14:textId="77777777" w:rsidR="00C81BF5" w:rsidRPr="00C71F62" w:rsidRDefault="00D63EF0" w:rsidP="00C81BF5">
      <w:pPr>
        <w:ind w:left="720" w:firstLine="720"/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</w:pPr>
      <w:r w:rsidRPr="00C71F62">
        <w:t xml:space="preserve">or    </w:t>
      </w:r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=</w:t>
      </w:r>
      <w:proofErr w:type="gramStart"/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FV(</w:t>
      </w:r>
      <w:proofErr w:type="gramEnd"/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0.046/</w:t>
      </w:r>
      <w:r w:rsidR="00701431"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52</w:t>
      </w:r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 xml:space="preserve">, 4*52, 0, 1200) </w:t>
      </w:r>
      <w:r w:rsidRPr="00C71F62">
        <w:t xml:space="preserve">    or    </w:t>
      </w:r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=FV(0.0455/</w:t>
      </w:r>
      <w:r w:rsidR="00701431"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52</w:t>
      </w:r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, 4*52, 0, 1200)</w:t>
      </w:r>
    </w:p>
    <w:p w14:paraId="3A6F593B" w14:textId="62F34899" w:rsidR="00D63EF0" w:rsidRPr="00C71F62" w:rsidRDefault="00C81BF5" w:rsidP="00C81BF5">
      <w:pPr>
        <w:ind w:left="720" w:firstLine="720"/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</w:pPr>
      <w:proofErr w:type="spellStart"/>
      <w:r w:rsidRPr="00C71F62">
        <w:rPr>
          <w:color w:val="000000" w:themeColor="text1"/>
          <w:szCs w:val="24"/>
        </w:rPr>
        <w:t>Brylan</w:t>
      </w:r>
      <w:proofErr w:type="spellEnd"/>
      <w:r w:rsidRPr="00C71F62">
        <w:rPr>
          <w:color w:val="000000" w:themeColor="text1"/>
          <w:szCs w:val="24"/>
        </w:rPr>
        <w:t xml:space="preserve"> has an account balance of $1,442.30 and Angad has a balance of $1,439.42</w:t>
      </w:r>
    </w:p>
    <w:p w14:paraId="5CBF11CF" w14:textId="15191591" w:rsidR="00D63EF0" w:rsidRPr="00C71F62" w:rsidRDefault="00D63EF0" w:rsidP="00D63EF0">
      <w:pPr>
        <w:numPr>
          <w:ilvl w:val="1"/>
          <w:numId w:val="36"/>
        </w:numPr>
        <w:spacing w:before="0" w:after="0"/>
      </w:pPr>
      <w:r w:rsidRPr="00C71F62">
        <w:rPr>
          <w:noProof/>
        </w:rPr>
        <w:t>Brylan</w:t>
      </w:r>
      <w:r w:rsidR="00B92B72" w:rsidRPr="00223B90">
        <w:rPr>
          <w:noProof/>
          <w:position w:val="-44"/>
        </w:rPr>
        <w:object w:dxaOrig="2420" w:dyaOrig="1000" w14:anchorId="5266085B">
          <v:shape id="_x0000_i1053" type="#_x0000_t75" alt="" style="width:120.5pt;height:49.5pt;mso-width-percent:0;mso-height-percent:0;mso-width-percent:0;mso-height-percent:0" o:ole="">
            <v:imagedata r:id="rId65" o:title=""/>
          </v:shape>
          <o:OLEObject Type="Embed" ProgID="Equation.DSMT4" ShapeID="_x0000_i1053" DrawAspect="Content" ObjectID="_1653212445" r:id="rId66"/>
        </w:object>
      </w:r>
      <w:r w:rsidRPr="00C71F62">
        <w:rPr>
          <w:noProof/>
        </w:rPr>
        <w:tab/>
        <w:t xml:space="preserve">Angad </w:t>
      </w:r>
      <w:r w:rsidR="00B92B72" w:rsidRPr="00223B90">
        <w:rPr>
          <w:noProof/>
          <w:position w:val="-44"/>
        </w:rPr>
        <w:object w:dxaOrig="2520" w:dyaOrig="1000" w14:anchorId="605A3BCD">
          <v:shape id="_x0000_i1054" type="#_x0000_t75" alt="" style="width:126pt;height:49.5pt;mso-width-percent:0;mso-height-percent:0;mso-width-percent:0;mso-height-percent:0" o:ole="">
            <v:imagedata r:id="rId67" o:title=""/>
          </v:shape>
          <o:OLEObject Type="Embed" ProgID="Equation.DSMT4" ShapeID="_x0000_i1054" DrawAspect="Content" ObjectID="_1653212446" r:id="rId68"/>
        </w:object>
      </w:r>
    </w:p>
    <w:p w14:paraId="5066A1D3" w14:textId="166C3AA8" w:rsidR="00C81BF5" w:rsidRPr="00C71F62" w:rsidRDefault="00D63EF0" w:rsidP="00C81BF5">
      <w:pPr>
        <w:ind w:left="720" w:firstLine="720"/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</w:pPr>
      <w:proofErr w:type="gramStart"/>
      <w:r w:rsidRPr="00C71F62">
        <w:lastRenderedPageBreak/>
        <w:t xml:space="preserve">or  </w:t>
      </w:r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=</w:t>
      </w:r>
      <w:proofErr w:type="gramEnd"/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FV(0.046/</w:t>
      </w:r>
      <w:r w:rsidR="00701431"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52</w:t>
      </w:r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 xml:space="preserve">, 15*52, 0, 1200) </w:t>
      </w:r>
      <w:r w:rsidRPr="00C71F62">
        <w:t xml:space="preserve">    or  </w:t>
      </w:r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=FV(0.0455/</w:t>
      </w:r>
      <w:r w:rsidR="00701431"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52</w:t>
      </w:r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, 15*52, 0, 1200)</w:t>
      </w:r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br/>
      </w:r>
      <w:proofErr w:type="spellStart"/>
      <w:r w:rsidR="00C81BF5" w:rsidRPr="00C71F62">
        <w:rPr>
          <w:color w:val="000000" w:themeColor="text1"/>
          <w:szCs w:val="24"/>
        </w:rPr>
        <w:t>Brylan</w:t>
      </w:r>
      <w:proofErr w:type="spellEnd"/>
      <w:r w:rsidR="00C81BF5" w:rsidRPr="00C71F62">
        <w:rPr>
          <w:color w:val="000000" w:themeColor="text1"/>
          <w:szCs w:val="24"/>
        </w:rPr>
        <w:t xml:space="preserve"> has an account balance of $2,391.73 and Angad has a balance of $2,373.87</w:t>
      </w:r>
    </w:p>
    <w:p w14:paraId="291B2930" w14:textId="77777777" w:rsidR="00D63EF0" w:rsidRPr="00C71F62" w:rsidRDefault="00D63EF0" w:rsidP="00D63EF0">
      <w:pPr>
        <w:ind w:left="720" w:firstLine="720"/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</w:pPr>
    </w:p>
    <w:p w14:paraId="1207DB00" w14:textId="2B3C7F51" w:rsidR="00D63EF0" w:rsidRPr="00C71F62" w:rsidRDefault="00D63EF0" w:rsidP="00D63EF0">
      <w:pPr>
        <w:numPr>
          <w:ilvl w:val="1"/>
          <w:numId w:val="36"/>
        </w:numPr>
        <w:spacing w:before="0" w:after="0"/>
      </w:pPr>
      <w:r w:rsidRPr="00C71F62">
        <w:rPr>
          <w:noProof/>
        </w:rPr>
        <w:t>Brylan</w:t>
      </w:r>
      <w:r w:rsidR="00B92B72" w:rsidRPr="00223B90">
        <w:rPr>
          <w:noProof/>
          <w:position w:val="-44"/>
        </w:rPr>
        <w:object w:dxaOrig="2440" w:dyaOrig="1000" w14:anchorId="3FA35653">
          <v:shape id="_x0000_i1055" type="#_x0000_t75" alt="" style="width:121.5pt;height:49.5pt;mso-width-percent:0;mso-height-percent:0;mso-width-percent:0;mso-height-percent:0" o:ole="">
            <v:imagedata r:id="rId69" o:title=""/>
          </v:shape>
          <o:OLEObject Type="Embed" ProgID="Equation.DSMT4" ShapeID="_x0000_i1055" DrawAspect="Content" ObjectID="_1653212447" r:id="rId70"/>
        </w:object>
      </w:r>
      <w:r w:rsidRPr="00C71F62">
        <w:rPr>
          <w:noProof/>
        </w:rPr>
        <w:tab/>
        <w:t xml:space="preserve">Angad </w:t>
      </w:r>
      <w:r w:rsidR="00B92B72" w:rsidRPr="00223B90">
        <w:rPr>
          <w:noProof/>
          <w:position w:val="-44"/>
        </w:rPr>
        <w:object w:dxaOrig="2540" w:dyaOrig="1000" w14:anchorId="69CA315E">
          <v:shape id="_x0000_i1056" type="#_x0000_t75" alt="" style="width:127pt;height:49.5pt;mso-width-percent:0;mso-height-percent:0;mso-width-percent:0;mso-height-percent:0" o:ole="">
            <v:imagedata r:id="rId71" o:title=""/>
          </v:shape>
          <o:OLEObject Type="Embed" ProgID="Equation.DSMT4" ShapeID="_x0000_i1056" DrawAspect="Content" ObjectID="_1653212448" r:id="rId72"/>
        </w:object>
      </w:r>
    </w:p>
    <w:p w14:paraId="4EDFB0BB" w14:textId="77777777" w:rsidR="00C81BF5" w:rsidRPr="00C71F62" w:rsidRDefault="00D63EF0" w:rsidP="00D63EF0">
      <w:pPr>
        <w:ind w:left="720" w:firstLine="720"/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</w:pPr>
      <w:r w:rsidRPr="00C71F62">
        <w:t xml:space="preserve">or </w:t>
      </w:r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=</w:t>
      </w:r>
      <w:proofErr w:type="gramStart"/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FV(</w:t>
      </w:r>
      <w:proofErr w:type="gramEnd"/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0.046/</w:t>
      </w:r>
      <w:r w:rsidR="00701431"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52</w:t>
      </w:r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 xml:space="preserve">, 30*52, 0, 1200) </w:t>
      </w:r>
      <w:r w:rsidRPr="00C71F62">
        <w:t xml:space="preserve">    or  </w:t>
      </w:r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=FV(0.0455/</w:t>
      </w:r>
      <w:r w:rsidR="00701431"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52</w:t>
      </w:r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, 30*52, 0, 1200)</w:t>
      </w:r>
    </w:p>
    <w:p w14:paraId="768BC6EE" w14:textId="20B9F962" w:rsidR="00C81BF5" w:rsidRPr="00C71F62" w:rsidRDefault="00C81BF5" w:rsidP="00C81BF5">
      <w:pPr>
        <w:ind w:left="720" w:firstLine="720"/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</w:pPr>
      <w:proofErr w:type="spellStart"/>
      <w:r w:rsidRPr="00C71F62">
        <w:rPr>
          <w:color w:val="000000" w:themeColor="text1"/>
          <w:szCs w:val="24"/>
        </w:rPr>
        <w:t>Brylan</w:t>
      </w:r>
      <w:proofErr w:type="spellEnd"/>
      <w:r w:rsidRPr="00C71F62">
        <w:rPr>
          <w:color w:val="000000" w:themeColor="text1"/>
          <w:szCs w:val="24"/>
        </w:rPr>
        <w:t xml:space="preserve"> has an account balance of $4,766.97 and Angad has a balance of $4,696.06</w:t>
      </w:r>
    </w:p>
    <w:p w14:paraId="52694A31" w14:textId="2A3503CE" w:rsidR="00D63EF0" w:rsidRPr="00C71F62" w:rsidRDefault="00D63EF0" w:rsidP="00D63EF0">
      <w:pPr>
        <w:ind w:left="720" w:firstLine="720"/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</w:pPr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br/>
      </w:r>
    </w:p>
    <w:p w14:paraId="2C5026AC" w14:textId="33AE9EA2" w:rsidR="00D63EF0" w:rsidRPr="00C71F62" w:rsidRDefault="00D63EF0" w:rsidP="00D63EF0">
      <w:pPr>
        <w:pStyle w:val="ListParagraph"/>
        <w:numPr>
          <w:ilvl w:val="1"/>
          <w:numId w:val="36"/>
        </w:numPr>
      </w:pPr>
      <w:r w:rsidRPr="00C71F62">
        <w:rPr>
          <w:noProof/>
        </w:rPr>
        <w:t>Brylan</w:t>
      </w:r>
      <w:r w:rsidRPr="00C71F62">
        <w:rPr>
          <w:bdr w:val="single" w:sz="4" w:space="0" w:color="auto"/>
          <w:shd w:val="clear" w:color="auto" w:fill="DEEAF6" w:themeFill="accent1" w:themeFillTint="33"/>
        </w:rPr>
        <w:t xml:space="preserve"> =</w:t>
      </w:r>
      <w:proofErr w:type="gramStart"/>
      <w:r w:rsidRPr="00C71F62">
        <w:rPr>
          <w:bdr w:val="single" w:sz="4" w:space="0" w:color="auto"/>
          <w:shd w:val="clear" w:color="auto" w:fill="DEEAF6" w:themeFill="accent1" w:themeFillTint="33"/>
        </w:rPr>
        <w:t>EFFECT(</w:t>
      </w:r>
      <w:proofErr w:type="gramEnd"/>
      <w:r w:rsidRPr="00C71F62">
        <w:rPr>
          <w:bdr w:val="single" w:sz="4" w:space="0" w:color="auto"/>
          <w:shd w:val="clear" w:color="auto" w:fill="DEEAF6" w:themeFill="accent1" w:themeFillTint="33"/>
        </w:rPr>
        <w:t>0.046,52)</w:t>
      </w:r>
      <w:r w:rsidRPr="00C71F62">
        <w:t xml:space="preserve">  </w:t>
      </w:r>
      <w:r w:rsidR="00701431" w:rsidRPr="00C71F62">
        <w:t xml:space="preserve">4.71% </w:t>
      </w:r>
      <w:r w:rsidR="00701431" w:rsidRPr="00C71F62">
        <w:br/>
      </w:r>
      <w:r w:rsidRPr="00C71F62">
        <w:t xml:space="preserve">Angad </w:t>
      </w:r>
      <w:r w:rsidRPr="00C71F62">
        <w:rPr>
          <w:bdr w:val="single" w:sz="4" w:space="0" w:color="auto"/>
          <w:shd w:val="clear" w:color="auto" w:fill="DEEAF6" w:themeFill="accent1" w:themeFillTint="33"/>
        </w:rPr>
        <w:t>=EFFECT(0.0455,52)</w:t>
      </w:r>
      <w:r w:rsidRPr="00C71F62">
        <w:t xml:space="preserve">  </w:t>
      </w:r>
      <w:r w:rsidR="00701431" w:rsidRPr="00C71F62">
        <w:t>4.65%</w:t>
      </w:r>
      <w:r w:rsidRPr="00C71F62">
        <w:t xml:space="preserve"> </w:t>
      </w:r>
      <w:r w:rsidR="00C81BF5" w:rsidRPr="00C71F62">
        <w:br/>
      </w:r>
      <w:proofErr w:type="spellStart"/>
      <w:r w:rsidR="00C81BF5" w:rsidRPr="00C71F62">
        <w:t>Brylan</w:t>
      </w:r>
      <w:proofErr w:type="spellEnd"/>
      <w:r w:rsidR="00C81BF5" w:rsidRPr="00C71F62">
        <w:t xml:space="preserve"> has an effective rate of 4.71% and Angad has an effective rate of 4.65%.</w:t>
      </w:r>
    </w:p>
    <w:p w14:paraId="19E86B67" w14:textId="77777777" w:rsidR="00D63EF0" w:rsidRPr="00C71F62" w:rsidRDefault="00D63EF0" w:rsidP="00D63EF0">
      <w:pPr>
        <w:spacing w:before="0" w:after="0"/>
        <w:ind w:left="1440"/>
      </w:pPr>
    </w:p>
    <w:p w14:paraId="046D1CDF" w14:textId="77777777" w:rsidR="00C73F91" w:rsidRPr="00C71F62" w:rsidRDefault="00C73F91" w:rsidP="00C73F91"/>
    <w:p w14:paraId="68F9514E" w14:textId="74B409E8" w:rsidR="00C73F91" w:rsidRPr="00C71F62" w:rsidRDefault="00C73F91" w:rsidP="00C73F91">
      <w:pPr>
        <w:numPr>
          <w:ilvl w:val="0"/>
          <w:numId w:val="36"/>
        </w:numPr>
      </w:pPr>
      <w:r w:rsidRPr="00C71F62">
        <w:t xml:space="preserve"> </w:t>
      </w:r>
    </w:p>
    <w:p w14:paraId="3FB10350" w14:textId="017306E8" w:rsidR="00C73F91" w:rsidRPr="00C71F62" w:rsidRDefault="00D551D8" w:rsidP="00C73F91">
      <w:pPr>
        <w:numPr>
          <w:ilvl w:val="1"/>
          <w:numId w:val="36"/>
        </w:numPr>
        <w:spacing w:before="0" w:after="0"/>
      </w:pPr>
      <w:r w:rsidRPr="00C71F62">
        <w:rPr>
          <w:noProof/>
        </w:rPr>
        <w:t>Bill</w:t>
      </w:r>
      <w:r w:rsidRPr="00C71F62">
        <w:rPr>
          <w:bdr w:val="single" w:sz="4" w:space="0" w:color="auto"/>
          <w:shd w:val="clear" w:color="auto" w:fill="DEEAF6" w:themeFill="accent1" w:themeFillTint="33"/>
        </w:rPr>
        <w:t xml:space="preserve"> =</w:t>
      </w:r>
      <w:proofErr w:type="gramStart"/>
      <w:r w:rsidRPr="00C71F62">
        <w:rPr>
          <w:bdr w:val="single" w:sz="4" w:space="0" w:color="auto"/>
          <w:shd w:val="clear" w:color="auto" w:fill="DEEAF6" w:themeFill="accent1" w:themeFillTint="33"/>
        </w:rPr>
        <w:t>EFFECT(</w:t>
      </w:r>
      <w:proofErr w:type="gramEnd"/>
      <w:r w:rsidRPr="00C71F62">
        <w:rPr>
          <w:bdr w:val="single" w:sz="4" w:space="0" w:color="auto"/>
          <w:shd w:val="clear" w:color="auto" w:fill="DEEAF6" w:themeFill="accent1" w:themeFillTint="33"/>
        </w:rPr>
        <w:t>0.0375,12)</w:t>
      </w:r>
      <w:r w:rsidRPr="00C71F62">
        <w:t xml:space="preserve"> </w:t>
      </w:r>
      <w:r w:rsidR="00701431" w:rsidRPr="00C71F62">
        <w:t>3.82%</w:t>
      </w:r>
      <w:r w:rsidRPr="00C71F62">
        <w:t xml:space="preserve">  and Ted </w:t>
      </w:r>
      <w:r w:rsidRPr="00C71F62">
        <w:rPr>
          <w:bdr w:val="single" w:sz="4" w:space="0" w:color="auto"/>
          <w:shd w:val="clear" w:color="auto" w:fill="DEEAF6" w:themeFill="accent1" w:themeFillTint="33"/>
        </w:rPr>
        <w:t>=EFFECT(0.038,1)</w:t>
      </w:r>
      <w:r w:rsidRPr="00C71F62">
        <w:t xml:space="preserve">  </w:t>
      </w:r>
      <w:r w:rsidR="00701431" w:rsidRPr="00C71F62">
        <w:t>3.8%</w:t>
      </w:r>
      <w:r w:rsidR="00C81BF5" w:rsidRPr="00C71F62">
        <w:br/>
        <w:t xml:space="preserve">Bill has an effective rate of 3.82% and Ted has </w:t>
      </w:r>
      <w:r w:rsidR="00621000" w:rsidRPr="00C71F62">
        <w:t>a rate of 3.8%.</w:t>
      </w:r>
      <w:r w:rsidRPr="00C71F62">
        <w:br/>
      </w:r>
    </w:p>
    <w:p w14:paraId="04D8F613" w14:textId="77777777" w:rsidR="00C73F91" w:rsidRPr="00C71F62" w:rsidRDefault="00C73F91" w:rsidP="00C73F91">
      <w:pPr>
        <w:numPr>
          <w:ilvl w:val="1"/>
          <w:numId w:val="36"/>
        </w:numPr>
        <w:spacing w:before="0" w:after="0"/>
      </w:pPr>
    </w:p>
    <w:p w14:paraId="1264DA7F" w14:textId="3FBBDC1A" w:rsidR="00D551D8" w:rsidRPr="00C71F62" w:rsidRDefault="00B92B72" w:rsidP="00D551D8">
      <w:pPr>
        <w:spacing w:before="0" w:after="0"/>
        <w:ind w:left="1440"/>
      </w:pPr>
      <w:r w:rsidRPr="00223B90">
        <w:rPr>
          <w:noProof/>
          <w:position w:val="-44"/>
        </w:rPr>
        <w:object w:dxaOrig="2540" w:dyaOrig="1000" w14:anchorId="5B59E570">
          <v:shape id="_x0000_i1057" type="#_x0000_t75" alt="" style="width:127pt;height:49.5pt;mso-width-percent:0;mso-height-percent:0;mso-width-percent:0;mso-height-percent:0" o:ole="">
            <v:imagedata r:id="rId73" o:title=""/>
          </v:shape>
          <o:OLEObject Type="Embed" ProgID="Equation.DSMT4" ShapeID="_x0000_i1057" DrawAspect="Content" ObjectID="_1653212449" r:id="rId74"/>
        </w:object>
      </w:r>
      <w:r w:rsidR="00D551D8" w:rsidRPr="00C71F62">
        <w:rPr>
          <w:noProof/>
        </w:rPr>
        <w:tab/>
      </w:r>
      <w:r w:rsidR="00D551D8" w:rsidRPr="00C71F62">
        <w:rPr>
          <w:noProof/>
        </w:rPr>
        <w:tab/>
      </w:r>
      <w:r w:rsidRPr="00223B90">
        <w:rPr>
          <w:noProof/>
          <w:position w:val="-44"/>
        </w:rPr>
        <w:object w:dxaOrig="2340" w:dyaOrig="1000" w14:anchorId="51344A12">
          <v:shape id="_x0000_i1058" type="#_x0000_t75" alt="" style="width:117.5pt;height:49.5pt;mso-width-percent:0;mso-height-percent:0;mso-width-percent:0;mso-height-percent:0" o:ole="">
            <v:imagedata r:id="rId75" o:title=""/>
          </v:shape>
          <o:OLEObject Type="Embed" ProgID="Equation.DSMT4" ShapeID="_x0000_i1058" DrawAspect="Content" ObjectID="_1653212450" r:id="rId76"/>
        </w:object>
      </w:r>
    </w:p>
    <w:p w14:paraId="421EF854" w14:textId="34DCA0D0" w:rsidR="00D551D8" w:rsidRPr="00C71F62" w:rsidRDefault="00D551D8" w:rsidP="00D551D8">
      <w:pPr>
        <w:pStyle w:val="ListParagraph"/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</w:pPr>
      <w:r w:rsidRPr="00C71F62">
        <w:t xml:space="preserve">or    </w:t>
      </w:r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=</w:t>
      </w:r>
      <w:proofErr w:type="gramStart"/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FV(</w:t>
      </w:r>
      <w:proofErr w:type="gramEnd"/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 xml:space="preserve">0.0375/12, 5*12, 0, 6700) </w:t>
      </w:r>
      <w:r w:rsidRPr="00C71F62">
        <w:t xml:space="preserve">    or    </w:t>
      </w:r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=FV(0.038, 5, 0, 6500)</w:t>
      </w:r>
    </w:p>
    <w:p w14:paraId="0F121DB0" w14:textId="20390A5F" w:rsidR="00621000" w:rsidRPr="00C71F62" w:rsidRDefault="00621000" w:rsidP="00D551D8">
      <w:pPr>
        <w:pStyle w:val="ListParagraph"/>
      </w:pPr>
      <w:r w:rsidRPr="00C71F62">
        <w:t xml:space="preserve">The account balances are $8,079.38 and $7,832.49. So, Bill’s balance is higher. </w:t>
      </w:r>
    </w:p>
    <w:p w14:paraId="39297F37" w14:textId="77777777" w:rsidR="00C73F91" w:rsidRPr="00C71F62" w:rsidRDefault="00C73F91" w:rsidP="00C73F91"/>
    <w:p w14:paraId="08022C83" w14:textId="77777777" w:rsidR="00C73F91" w:rsidRPr="00C71F62" w:rsidRDefault="00C73F91" w:rsidP="00C73F91">
      <w:pPr>
        <w:numPr>
          <w:ilvl w:val="0"/>
          <w:numId w:val="36"/>
        </w:numPr>
      </w:pPr>
      <w:r w:rsidRPr="00C71F62">
        <w:t xml:space="preserve"> </w:t>
      </w:r>
    </w:p>
    <w:p w14:paraId="567254A9" w14:textId="474FA3BF" w:rsidR="00D551D8" w:rsidRPr="00C71F62" w:rsidRDefault="00D551D8" w:rsidP="00D551D8">
      <w:pPr>
        <w:numPr>
          <w:ilvl w:val="1"/>
          <w:numId w:val="36"/>
        </w:numPr>
        <w:spacing w:before="0" w:after="0"/>
      </w:pPr>
      <w:r w:rsidRPr="00C71F62">
        <w:rPr>
          <w:noProof/>
          <w:highlight w:val="yellow"/>
        </w:rPr>
        <w:t xml:space="preserve"> </w:t>
      </w:r>
      <w:r w:rsidRPr="00C71F62">
        <w:rPr>
          <w:bdr w:val="single" w:sz="4" w:space="0" w:color="auto"/>
          <w:shd w:val="clear" w:color="auto" w:fill="DEEAF6" w:themeFill="accent1" w:themeFillTint="33"/>
        </w:rPr>
        <w:t xml:space="preserve"> =</w:t>
      </w:r>
      <w:proofErr w:type="gramStart"/>
      <w:r w:rsidRPr="00C71F62">
        <w:rPr>
          <w:bdr w:val="single" w:sz="4" w:space="0" w:color="auto"/>
          <w:shd w:val="clear" w:color="auto" w:fill="DEEAF6" w:themeFill="accent1" w:themeFillTint="33"/>
        </w:rPr>
        <w:t>EFFECT(</w:t>
      </w:r>
      <w:proofErr w:type="gramEnd"/>
      <w:r w:rsidRPr="00C71F62">
        <w:rPr>
          <w:bdr w:val="single" w:sz="4" w:space="0" w:color="auto"/>
          <w:shd w:val="clear" w:color="auto" w:fill="DEEAF6" w:themeFill="accent1" w:themeFillTint="33"/>
        </w:rPr>
        <w:t>0.0345,4)</w:t>
      </w:r>
      <w:r w:rsidRPr="00C71F62">
        <w:t xml:space="preserve"> </w:t>
      </w:r>
      <w:r w:rsidR="00701431" w:rsidRPr="00C71F62">
        <w:t>3.49%</w:t>
      </w:r>
      <w:r w:rsidRPr="00C71F62">
        <w:t xml:space="preserve">  and </w:t>
      </w:r>
      <w:r w:rsidRPr="00C71F62">
        <w:rPr>
          <w:bdr w:val="single" w:sz="4" w:space="0" w:color="auto"/>
          <w:shd w:val="clear" w:color="auto" w:fill="DEEAF6" w:themeFill="accent1" w:themeFillTint="33"/>
        </w:rPr>
        <w:t>=EFFECT(0.034,365)</w:t>
      </w:r>
      <w:r w:rsidRPr="00C71F62">
        <w:t xml:space="preserve">  </w:t>
      </w:r>
      <w:r w:rsidR="00701431" w:rsidRPr="00C71F62">
        <w:t>3.46%</w:t>
      </w:r>
    </w:p>
    <w:p w14:paraId="5549A9EE" w14:textId="55CD2967" w:rsidR="00621000" w:rsidRPr="00C71F62" w:rsidRDefault="00621000" w:rsidP="00621000">
      <w:pPr>
        <w:spacing w:before="0" w:after="0"/>
        <w:ind w:left="1440"/>
      </w:pPr>
      <w:r w:rsidRPr="00C71F62">
        <w:t xml:space="preserve">The effective rates are 3.49% and 3.46%. </w:t>
      </w:r>
    </w:p>
    <w:p w14:paraId="7B26C4A3" w14:textId="77777777" w:rsidR="00C73F91" w:rsidRPr="00C71F62" w:rsidRDefault="00C73F91" w:rsidP="00D551D8">
      <w:pPr>
        <w:spacing w:before="0" w:after="0"/>
        <w:ind w:left="1440"/>
      </w:pPr>
    </w:p>
    <w:p w14:paraId="19529AFA" w14:textId="616DB43F" w:rsidR="00C73F91" w:rsidRPr="00C71F62" w:rsidRDefault="00B92B72" w:rsidP="00C73F91">
      <w:pPr>
        <w:numPr>
          <w:ilvl w:val="1"/>
          <w:numId w:val="36"/>
        </w:numPr>
        <w:spacing w:before="0" w:after="0"/>
      </w:pPr>
      <w:r w:rsidRPr="00223B90">
        <w:rPr>
          <w:noProof/>
          <w:position w:val="-44"/>
        </w:rPr>
        <w:object w:dxaOrig="2480" w:dyaOrig="1000" w14:anchorId="5383B687">
          <v:shape id="_x0000_i1059" type="#_x0000_t75" alt="" style="width:124pt;height:49.5pt;mso-width-percent:0;mso-height-percent:0;mso-width-percent:0;mso-height-percent:0" o:ole="">
            <v:imagedata r:id="rId77" o:title=""/>
          </v:shape>
          <o:OLEObject Type="Embed" ProgID="Equation.DSMT4" ShapeID="_x0000_i1059" DrawAspect="Content" ObjectID="_1653212451" r:id="rId78"/>
        </w:object>
      </w:r>
      <w:r w:rsidR="00D551D8" w:rsidRPr="00C71F62">
        <w:rPr>
          <w:noProof/>
        </w:rPr>
        <w:tab/>
      </w:r>
      <w:r w:rsidR="00D551D8" w:rsidRPr="00C71F62">
        <w:rPr>
          <w:noProof/>
        </w:rPr>
        <w:tab/>
      </w:r>
      <w:r w:rsidRPr="00223B90">
        <w:rPr>
          <w:noProof/>
          <w:position w:val="-44"/>
        </w:rPr>
        <w:object w:dxaOrig="2500" w:dyaOrig="1000" w14:anchorId="796014DB">
          <v:shape id="_x0000_i1060" type="#_x0000_t75" alt="" style="width:125.5pt;height:49.5pt;mso-width-percent:0;mso-height-percent:0;mso-width-percent:0;mso-height-percent:0" o:ole="">
            <v:imagedata r:id="rId79" o:title=""/>
          </v:shape>
          <o:OLEObject Type="Embed" ProgID="Equation.DSMT4" ShapeID="_x0000_i1060" DrawAspect="Content" ObjectID="_1653212452" r:id="rId80"/>
        </w:object>
      </w:r>
    </w:p>
    <w:p w14:paraId="111022BE" w14:textId="3ABA3C1F" w:rsidR="00D551D8" w:rsidRPr="00C71F62" w:rsidRDefault="00D551D8" w:rsidP="00D551D8">
      <w:pPr>
        <w:pStyle w:val="ListParagraph"/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</w:pPr>
      <w:r w:rsidRPr="00C71F62">
        <w:t xml:space="preserve">or    </w:t>
      </w:r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=</w:t>
      </w:r>
      <w:proofErr w:type="gramStart"/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FV(</w:t>
      </w:r>
      <w:proofErr w:type="gramEnd"/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 xml:space="preserve">0.0345/4, 10*4, 0, 5000) </w:t>
      </w:r>
      <w:r w:rsidRPr="00C71F62">
        <w:t xml:space="preserve">    or    </w:t>
      </w:r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>=FV(0.034/365, 10*365, 0, 5000)</w:t>
      </w:r>
    </w:p>
    <w:p w14:paraId="15A133BA" w14:textId="1E74D052" w:rsidR="00621000" w:rsidRPr="00C71F62" w:rsidRDefault="00621000" w:rsidP="00D551D8">
      <w:pPr>
        <w:pStyle w:val="ListParagraph"/>
      </w:pPr>
      <w:r w:rsidRPr="00C71F62">
        <w:t xml:space="preserve">The account balances are $7,049.51 and $7,024.63. </w:t>
      </w:r>
    </w:p>
    <w:p w14:paraId="33119629" w14:textId="77777777" w:rsidR="00C73F91" w:rsidRPr="00C71F62" w:rsidRDefault="00C73F91" w:rsidP="00C73F91"/>
    <w:p w14:paraId="44BA7325" w14:textId="77777777" w:rsidR="00C73F91" w:rsidRPr="00C71F62" w:rsidRDefault="00C73F91" w:rsidP="00C73F91">
      <w:pPr>
        <w:numPr>
          <w:ilvl w:val="0"/>
          <w:numId w:val="36"/>
        </w:numPr>
      </w:pPr>
    </w:p>
    <w:p w14:paraId="3FE01A86" w14:textId="3EEED3F6" w:rsidR="00C73F91" w:rsidRPr="00C71F62" w:rsidRDefault="00B92B72" w:rsidP="00C73F91">
      <w:pPr>
        <w:numPr>
          <w:ilvl w:val="1"/>
          <w:numId w:val="36"/>
        </w:numPr>
        <w:spacing w:before="0" w:after="0"/>
      </w:pPr>
      <w:r w:rsidRPr="00657B90">
        <w:rPr>
          <w:noProof/>
          <w:position w:val="-30"/>
        </w:rPr>
        <w:object w:dxaOrig="1580" w:dyaOrig="720" w14:anchorId="6E7EB1CB">
          <v:shape id="_x0000_i1061" type="#_x0000_t75" alt="" style="width:78.5pt;height:36pt;mso-width-percent:0;mso-height-percent:0;mso-width-percent:0;mso-height-percent:0" o:ole="">
            <v:imagedata r:id="rId81" o:title=""/>
          </v:shape>
          <o:OLEObject Type="Embed" ProgID="Equation.DSMT4" ShapeID="_x0000_i1061" DrawAspect="Content" ObjectID="_1653212453" r:id="rId82"/>
        </w:object>
      </w:r>
      <w:r w:rsidR="00D551D8" w:rsidRPr="00C71F62">
        <w:rPr>
          <w:noProof/>
        </w:rPr>
        <w:t xml:space="preserve"> </w:t>
      </w:r>
      <w:r w:rsidR="00621000" w:rsidRPr="00C71F62">
        <w:rPr>
          <w:noProof/>
        </w:rPr>
        <w:tab/>
      </w:r>
      <w:r w:rsidR="00621000" w:rsidRPr="00C71F62">
        <w:rPr>
          <w:noProof/>
        </w:rPr>
        <w:tab/>
        <w:t xml:space="preserve">The account balance is $3,729.56. </w:t>
      </w:r>
    </w:p>
    <w:p w14:paraId="1366567B" w14:textId="174E7312" w:rsidR="00D551D8" w:rsidRPr="00C71F62" w:rsidRDefault="00D551D8" w:rsidP="00D551D8">
      <w:pPr>
        <w:ind w:left="720" w:firstLine="720"/>
      </w:pPr>
      <w:r w:rsidRPr="00C71F62">
        <w:rPr>
          <w:bdr w:val="single" w:sz="4" w:space="0" w:color="auto"/>
          <w:shd w:val="clear" w:color="auto" w:fill="DEEAF6" w:themeFill="accent1" w:themeFillTint="33"/>
        </w:rPr>
        <w:t>=2500*</w:t>
      </w:r>
      <w:proofErr w:type="gramStart"/>
      <w:r w:rsidRPr="00C71F62">
        <w:rPr>
          <w:bdr w:val="single" w:sz="4" w:space="0" w:color="auto"/>
          <w:shd w:val="clear" w:color="auto" w:fill="DEEAF6" w:themeFill="accent1" w:themeFillTint="33"/>
        </w:rPr>
        <w:t>EXP(</w:t>
      </w:r>
      <w:proofErr w:type="gramEnd"/>
      <w:r w:rsidRPr="00C71F62">
        <w:rPr>
          <w:bdr w:val="single" w:sz="4" w:space="0" w:color="auto"/>
          <w:shd w:val="clear" w:color="auto" w:fill="DEEAF6" w:themeFill="accent1" w:themeFillTint="33"/>
        </w:rPr>
        <w:t>0.04*10)</w:t>
      </w:r>
      <w:r w:rsidRPr="00C71F62">
        <w:t xml:space="preserve"> </w:t>
      </w:r>
    </w:p>
    <w:p w14:paraId="58107151" w14:textId="77777777" w:rsidR="00D551D8" w:rsidRPr="00C71F62" w:rsidRDefault="00D551D8" w:rsidP="00D551D8">
      <w:pPr>
        <w:spacing w:before="0" w:after="0"/>
        <w:ind w:left="1440"/>
      </w:pPr>
    </w:p>
    <w:p w14:paraId="09D818F4" w14:textId="3E470D7E" w:rsidR="00C73F91" w:rsidRPr="00C71F62" w:rsidRDefault="00B92B72" w:rsidP="00C73F91">
      <w:pPr>
        <w:numPr>
          <w:ilvl w:val="1"/>
          <w:numId w:val="36"/>
        </w:numPr>
        <w:spacing w:before="0" w:after="0"/>
      </w:pPr>
      <w:r w:rsidRPr="00C73F91">
        <w:rPr>
          <w:noProof/>
          <w:position w:val="-26"/>
        </w:rPr>
        <w:object w:dxaOrig="1900" w:dyaOrig="640" w14:anchorId="41224083">
          <v:shape id="_x0000_i1062" type="#_x0000_t75" alt="" style="width:95.5pt;height:32pt;mso-width-percent:0;mso-height-percent:0;mso-width-percent:0;mso-height-percent:0" o:ole="">
            <v:imagedata r:id="rId83" o:title=""/>
          </v:shape>
          <o:OLEObject Type="Embed" ProgID="Equation.DSMT4" ShapeID="_x0000_i1062" DrawAspect="Content" ObjectID="_1653212454" r:id="rId84"/>
        </w:object>
      </w:r>
      <w:r w:rsidR="00621000" w:rsidRPr="00C71F62">
        <w:rPr>
          <w:noProof/>
        </w:rPr>
        <w:tab/>
      </w:r>
      <w:r w:rsidR="00621000" w:rsidRPr="00C71F62">
        <w:rPr>
          <w:noProof/>
        </w:rPr>
        <w:tab/>
        <w:t>The interest earned is $1229.56</w:t>
      </w:r>
      <w:r w:rsidR="00D551D8" w:rsidRPr="00C71F62">
        <w:rPr>
          <w:noProof/>
        </w:rPr>
        <w:br/>
      </w:r>
    </w:p>
    <w:p w14:paraId="42420B07" w14:textId="32F5AA70" w:rsidR="00C73F91" w:rsidRPr="00C71F62" w:rsidRDefault="00B92B72" w:rsidP="00C73F91">
      <w:pPr>
        <w:numPr>
          <w:ilvl w:val="1"/>
          <w:numId w:val="36"/>
        </w:numPr>
        <w:spacing w:before="0" w:after="0"/>
      </w:pPr>
      <w:r w:rsidRPr="00C73F91">
        <w:rPr>
          <w:noProof/>
          <w:position w:val="-28"/>
        </w:rPr>
        <w:object w:dxaOrig="2820" w:dyaOrig="700" w14:anchorId="7605547B">
          <v:shape id="_x0000_i1063" type="#_x0000_t75" alt="" style="width:141.5pt;height:35.5pt;mso-width-percent:0;mso-height-percent:0;mso-width-percent:0;mso-height-percent:0" o:ole="">
            <v:imagedata r:id="rId85" o:title=""/>
          </v:shape>
          <o:OLEObject Type="Embed" ProgID="Equation.DSMT4" ShapeID="_x0000_i1063" DrawAspect="Content" ObjectID="_1653212455" r:id="rId86"/>
        </w:object>
      </w:r>
      <w:r w:rsidR="00621000" w:rsidRPr="00C71F62">
        <w:rPr>
          <w:noProof/>
        </w:rPr>
        <w:t xml:space="preserve">  32.97% of the balance is interest. </w:t>
      </w:r>
    </w:p>
    <w:p w14:paraId="7AADE2D5" w14:textId="77777777" w:rsidR="00C73F91" w:rsidRPr="00C71F62" w:rsidRDefault="00C73F91" w:rsidP="00C73F91">
      <w:pPr>
        <w:ind w:left="720"/>
      </w:pPr>
    </w:p>
    <w:p w14:paraId="7BE3F6AB" w14:textId="77777777" w:rsidR="00D551D8" w:rsidRPr="00C71F62" w:rsidRDefault="00D551D8" w:rsidP="00D551D8">
      <w:pPr>
        <w:numPr>
          <w:ilvl w:val="0"/>
          <w:numId w:val="36"/>
        </w:numPr>
      </w:pPr>
      <w:r w:rsidRPr="00C71F62">
        <w:t xml:space="preserve"> </w:t>
      </w:r>
    </w:p>
    <w:p w14:paraId="737AF089" w14:textId="50317D31" w:rsidR="00D551D8" w:rsidRPr="00C71F62" w:rsidRDefault="00B92B72" w:rsidP="00D551D8">
      <w:pPr>
        <w:numPr>
          <w:ilvl w:val="1"/>
          <w:numId w:val="36"/>
        </w:numPr>
        <w:spacing w:before="0" w:after="0"/>
      </w:pPr>
      <w:r w:rsidRPr="00657B90">
        <w:rPr>
          <w:noProof/>
          <w:position w:val="-30"/>
        </w:rPr>
        <w:object w:dxaOrig="1660" w:dyaOrig="720" w14:anchorId="66659185">
          <v:shape id="_x0000_i1064" type="#_x0000_t75" alt="" style="width:83.5pt;height:36pt;mso-width-percent:0;mso-height-percent:0;mso-width-percent:0;mso-height-percent:0" o:ole="">
            <v:imagedata r:id="rId87" o:title=""/>
          </v:shape>
          <o:OLEObject Type="Embed" ProgID="Equation.DSMT4" ShapeID="_x0000_i1064" DrawAspect="Content" ObjectID="_1653212456" r:id="rId88"/>
        </w:object>
      </w:r>
      <w:r w:rsidR="00D551D8" w:rsidRPr="00C71F62">
        <w:rPr>
          <w:noProof/>
        </w:rPr>
        <w:t xml:space="preserve"> </w:t>
      </w:r>
      <w:r w:rsidR="00621000" w:rsidRPr="00C71F62">
        <w:rPr>
          <w:noProof/>
        </w:rPr>
        <w:tab/>
      </w:r>
      <w:r w:rsidR="00621000" w:rsidRPr="00C71F62">
        <w:rPr>
          <w:noProof/>
        </w:rPr>
        <w:tab/>
        <w:t>The account balance is $2,369.08</w:t>
      </w:r>
    </w:p>
    <w:p w14:paraId="4E6A9FB2" w14:textId="3E70D6CE" w:rsidR="00D551D8" w:rsidRPr="00C71F62" w:rsidRDefault="00D551D8" w:rsidP="00D551D8">
      <w:pPr>
        <w:ind w:left="720" w:firstLine="720"/>
      </w:pPr>
      <w:r w:rsidRPr="00C71F62">
        <w:rPr>
          <w:bdr w:val="single" w:sz="4" w:space="0" w:color="auto"/>
          <w:shd w:val="clear" w:color="auto" w:fill="DEEAF6" w:themeFill="accent1" w:themeFillTint="33"/>
        </w:rPr>
        <w:t>=1000*</w:t>
      </w:r>
      <w:proofErr w:type="gramStart"/>
      <w:r w:rsidRPr="00C71F62">
        <w:rPr>
          <w:bdr w:val="single" w:sz="4" w:space="0" w:color="auto"/>
          <w:shd w:val="clear" w:color="auto" w:fill="DEEAF6" w:themeFill="accent1" w:themeFillTint="33"/>
        </w:rPr>
        <w:t>EXP(</w:t>
      </w:r>
      <w:proofErr w:type="gramEnd"/>
      <w:r w:rsidRPr="00C71F62">
        <w:rPr>
          <w:bdr w:val="single" w:sz="4" w:space="0" w:color="auto"/>
          <w:shd w:val="clear" w:color="auto" w:fill="DEEAF6" w:themeFill="accent1" w:themeFillTint="33"/>
        </w:rPr>
        <w:t>0.0575*15)</w:t>
      </w:r>
      <w:r w:rsidRPr="00C71F62">
        <w:t xml:space="preserve"> </w:t>
      </w:r>
    </w:p>
    <w:p w14:paraId="6B7D471A" w14:textId="77777777" w:rsidR="00D551D8" w:rsidRPr="00C71F62" w:rsidRDefault="00D551D8" w:rsidP="00D551D8">
      <w:pPr>
        <w:spacing w:before="0" w:after="0"/>
        <w:ind w:left="1440"/>
      </w:pPr>
    </w:p>
    <w:p w14:paraId="401DAFAD" w14:textId="03D9FEE2" w:rsidR="00D551D8" w:rsidRPr="00C71F62" w:rsidRDefault="00B92B72" w:rsidP="00D551D8">
      <w:pPr>
        <w:numPr>
          <w:ilvl w:val="1"/>
          <w:numId w:val="36"/>
        </w:numPr>
        <w:spacing w:before="0" w:after="0"/>
      </w:pPr>
      <w:r w:rsidRPr="00C73F91">
        <w:rPr>
          <w:noProof/>
          <w:position w:val="-26"/>
        </w:rPr>
        <w:object w:dxaOrig="1960" w:dyaOrig="660" w14:anchorId="6959B8F2">
          <v:shape id="_x0000_i1065" type="#_x0000_t75" alt="" style="width:97.5pt;height:33.5pt;mso-width-percent:0;mso-height-percent:0;mso-width-percent:0;mso-height-percent:0" o:ole="">
            <v:imagedata r:id="rId89" o:title=""/>
          </v:shape>
          <o:OLEObject Type="Embed" ProgID="Equation.DSMT4" ShapeID="_x0000_i1065" DrawAspect="Content" ObjectID="_1653212457" r:id="rId90"/>
        </w:object>
      </w:r>
      <w:r w:rsidR="00621000" w:rsidRPr="00C71F62">
        <w:rPr>
          <w:noProof/>
        </w:rPr>
        <w:tab/>
      </w:r>
      <w:r w:rsidR="00621000" w:rsidRPr="00C71F62">
        <w:rPr>
          <w:noProof/>
        </w:rPr>
        <w:tab/>
        <w:t>The interest is $1,368.08</w:t>
      </w:r>
      <w:r w:rsidR="00D551D8" w:rsidRPr="00C71F62">
        <w:rPr>
          <w:noProof/>
        </w:rPr>
        <w:br/>
      </w:r>
    </w:p>
    <w:p w14:paraId="6470D48A" w14:textId="77777777" w:rsidR="00621000" w:rsidRPr="00C71F62" w:rsidRDefault="00B92B72" w:rsidP="00D551D8">
      <w:pPr>
        <w:numPr>
          <w:ilvl w:val="1"/>
          <w:numId w:val="36"/>
        </w:numPr>
        <w:spacing w:before="0" w:after="0"/>
      </w:pPr>
      <w:r w:rsidRPr="00C73F91">
        <w:rPr>
          <w:noProof/>
          <w:position w:val="-28"/>
        </w:rPr>
        <w:object w:dxaOrig="2820" w:dyaOrig="700" w14:anchorId="04170D97">
          <v:shape id="_x0000_i1066" type="#_x0000_t75" alt="" style="width:141.5pt;height:35.5pt;mso-width-percent:0;mso-height-percent:0;mso-width-percent:0;mso-height-percent:0" o:ole="">
            <v:imagedata r:id="rId91" o:title=""/>
          </v:shape>
          <o:OLEObject Type="Embed" ProgID="Equation.DSMT4" ShapeID="_x0000_i1066" DrawAspect="Content" ObjectID="_1653212458" r:id="rId92"/>
        </w:object>
      </w:r>
      <w:r w:rsidR="00621000" w:rsidRPr="00C71F62">
        <w:rPr>
          <w:noProof/>
        </w:rPr>
        <w:t xml:space="preserve">  </w:t>
      </w:r>
    </w:p>
    <w:p w14:paraId="4DE943CF" w14:textId="48FE7239" w:rsidR="00D551D8" w:rsidRPr="00C71F62" w:rsidRDefault="00621000" w:rsidP="00621000">
      <w:pPr>
        <w:spacing w:before="0" w:after="0"/>
        <w:ind w:left="1440"/>
      </w:pPr>
      <w:r w:rsidRPr="00C71F62">
        <w:rPr>
          <w:noProof/>
        </w:rPr>
        <w:t xml:space="preserve">The interest is 57.77% of the account balance. </w:t>
      </w:r>
    </w:p>
    <w:p w14:paraId="08DB2C60" w14:textId="77777777" w:rsidR="00C73F91" w:rsidRPr="00C71F62" w:rsidRDefault="00C73F91" w:rsidP="00D551D8">
      <w:pPr>
        <w:spacing w:before="0" w:after="0"/>
      </w:pPr>
    </w:p>
    <w:p w14:paraId="5B421FFD" w14:textId="77777777" w:rsidR="00C73F91" w:rsidRPr="00C71F62" w:rsidRDefault="00C73F91" w:rsidP="00C73F91">
      <w:pPr>
        <w:numPr>
          <w:ilvl w:val="0"/>
          <w:numId w:val="36"/>
        </w:numPr>
      </w:pPr>
    </w:p>
    <w:p w14:paraId="12D200D5" w14:textId="18C96286" w:rsidR="00D551D8" w:rsidRPr="00C71F62" w:rsidRDefault="00B92B72" w:rsidP="00D551D8">
      <w:pPr>
        <w:numPr>
          <w:ilvl w:val="1"/>
          <w:numId w:val="36"/>
        </w:numPr>
        <w:spacing w:before="0" w:after="0"/>
      </w:pPr>
      <w:r w:rsidRPr="00657B90">
        <w:rPr>
          <w:noProof/>
          <w:position w:val="-30"/>
        </w:rPr>
        <w:object w:dxaOrig="1560" w:dyaOrig="720" w14:anchorId="21617B57">
          <v:shape id="_x0000_i1067" type="#_x0000_t75" alt="" style="width:78pt;height:36pt;mso-width-percent:0;mso-height-percent:0;mso-width-percent:0;mso-height-percent:0" o:ole="">
            <v:imagedata r:id="rId93" o:title=""/>
          </v:shape>
          <o:OLEObject Type="Embed" ProgID="Equation.DSMT4" ShapeID="_x0000_i1067" DrawAspect="Content" ObjectID="_1653212459" r:id="rId94"/>
        </w:object>
      </w:r>
      <w:r w:rsidR="00D551D8" w:rsidRPr="00C71F62">
        <w:rPr>
          <w:noProof/>
        </w:rPr>
        <w:t xml:space="preserve"> </w:t>
      </w:r>
      <w:r w:rsidR="00D551D8" w:rsidRPr="00C71F62">
        <w:rPr>
          <w:noProof/>
        </w:rPr>
        <w:tab/>
      </w:r>
      <w:r w:rsidR="00D551D8" w:rsidRPr="00C71F62">
        <w:rPr>
          <w:noProof/>
        </w:rPr>
        <w:tab/>
      </w:r>
      <w:r w:rsidR="00621000" w:rsidRPr="00C71F62">
        <w:rPr>
          <w:noProof/>
        </w:rPr>
        <w:t>The account balance is $6261.61</w:t>
      </w:r>
    </w:p>
    <w:p w14:paraId="1D76AFA4" w14:textId="57333C24" w:rsidR="00D551D8" w:rsidRPr="00C71F62" w:rsidRDefault="00D551D8" w:rsidP="00D551D8">
      <w:pPr>
        <w:ind w:left="720" w:firstLine="720"/>
      </w:pPr>
      <w:r w:rsidRPr="00C71F62">
        <w:rPr>
          <w:bdr w:val="single" w:sz="4" w:space="0" w:color="auto"/>
          <w:shd w:val="clear" w:color="auto" w:fill="DEEAF6" w:themeFill="accent1" w:themeFillTint="33"/>
        </w:rPr>
        <w:t>=5000*</w:t>
      </w:r>
      <w:proofErr w:type="gramStart"/>
      <w:r w:rsidRPr="00C71F62">
        <w:rPr>
          <w:bdr w:val="single" w:sz="4" w:space="0" w:color="auto"/>
          <w:shd w:val="clear" w:color="auto" w:fill="DEEAF6" w:themeFill="accent1" w:themeFillTint="33"/>
        </w:rPr>
        <w:t>EXP(</w:t>
      </w:r>
      <w:proofErr w:type="gramEnd"/>
      <w:r w:rsidRPr="00C71F62">
        <w:rPr>
          <w:bdr w:val="single" w:sz="4" w:space="0" w:color="auto"/>
          <w:shd w:val="clear" w:color="auto" w:fill="DEEAF6" w:themeFill="accent1" w:themeFillTint="33"/>
        </w:rPr>
        <w:t>0.045*5)</w:t>
      </w:r>
      <w:r w:rsidRPr="00C71F62">
        <w:t xml:space="preserve"> </w:t>
      </w:r>
    </w:p>
    <w:p w14:paraId="6D3CEC42" w14:textId="77777777" w:rsidR="00D551D8" w:rsidRPr="00C71F62" w:rsidRDefault="00D551D8" w:rsidP="00D551D8">
      <w:pPr>
        <w:spacing w:before="0" w:after="0"/>
        <w:ind w:left="1440"/>
      </w:pPr>
    </w:p>
    <w:p w14:paraId="55409D55" w14:textId="2A33A058" w:rsidR="00D551D8" w:rsidRPr="00C71F62" w:rsidRDefault="00B92B72" w:rsidP="00D551D8">
      <w:pPr>
        <w:numPr>
          <w:ilvl w:val="1"/>
          <w:numId w:val="36"/>
        </w:numPr>
        <w:spacing w:before="0" w:after="0"/>
      </w:pPr>
      <w:r w:rsidRPr="00C73F91">
        <w:rPr>
          <w:noProof/>
          <w:position w:val="-26"/>
        </w:rPr>
        <w:object w:dxaOrig="2020" w:dyaOrig="660" w14:anchorId="3A3FF73D">
          <v:shape id="_x0000_i1068" type="#_x0000_t75" alt="" style="width:101pt;height:33.5pt;mso-width-percent:0;mso-height-percent:0;mso-width-percent:0;mso-height-percent:0" o:ole="">
            <v:imagedata r:id="rId95" o:title=""/>
          </v:shape>
          <o:OLEObject Type="Embed" ProgID="Equation.DSMT4" ShapeID="_x0000_i1068" DrawAspect="Content" ObjectID="_1653212460" r:id="rId96"/>
        </w:object>
      </w:r>
      <w:r w:rsidR="00621000" w:rsidRPr="00C71F62">
        <w:rPr>
          <w:noProof/>
        </w:rPr>
        <w:tab/>
      </w:r>
      <w:r w:rsidR="00621000" w:rsidRPr="00C71F62">
        <w:rPr>
          <w:noProof/>
        </w:rPr>
        <w:tab/>
        <w:t>The interest is $1,261.61</w:t>
      </w:r>
      <w:r w:rsidR="00D551D8" w:rsidRPr="00C71F62">
        <w:rPr>
          <w:noProof/>
        </w:rPr>
        <w:br/>
      </w:r>
    </w:p>
    <w:p w14:paraId="2AE09B60" w14:textId="58568495" w:rsidR="00D551D8" w:rsidRPr="00C71F62" w:rsidRDefault="00B92B72" w:rsidP="00D551D8">
      <w:pPr>
        <w:numPr>
          <w:ilvl w:val="1"/>
          <w:numId w:val="36"/>
        </w:numPr>
        <w:spacing w:before="0" w:after="0"/>
      </w:pPr>
      <w:r w:rsidRPr="00C73F91">
        <w:rPr>
          <w:noProof/>
          <w:position w:val="-28"/>
        </w:rPr>
        <w:object w:dxaOrig="2800" w:dyaOrig="700" w14:anchorId="7277BC02">
          <v:shape id="_x0000_i1069" type="#_x0000_t75" alt="" style="width:139.5pt;height:35.5pt;mso-width-percent:0;mso-height-percent:0;mso-width-percent:0;mso-height-percent:0" o:ole="">
            <v:imagedata r:id="rId97" o:title=""/>
          </v:shape>
          <o:OLEObject Type="Embed" ProgID="Equation.DSMT4" ShapeID="_x0000_i1069" DrawAspect="Content" ObjectID="_1653212461" r:id="rId98"/>
        </w:object>
      </w:r>
      <w:r w:rsidR="00621000" w:rsidRPr="00C71F62">
        <w:rPr>
          <w:noProof/>
        </w:rPr>
        <w:t xml:space="preserve">  The interest is 20.15% of the balance. </w:t>
      </w:r>
    </w:p>
    <w:p w14:paraId="05B56F05" w14:textId="77777777" w:rsidR="00C73F91" w:rsidRPr="00C71F62" w:rsidRDefault="00C73F91" w:rsidP="00D551D8">
      <w:pPr>
        <w:spacing w:before="0" w:after="0"/>
      </w:pPr>
    </w:p>
    <w:p w14:paraId="1C70CEB0" w14:textId="77777777" w:rsidR="00C73F91" w:rsidRPr="00C71F62" w:rsidRDefault="00C73F91" w:rsidP="00C73F91">
      <w:pPr>
        <w:ind w:left="288"/>
      </w:pPr>
    </w:p>
    <w:p w14:paraId="2EB5EE6F" w14:textId="77777777" w:rsidR="00D551D8" w:rsidRPr="00C71F62" w:rsidRDefault="00C73F91" w:rsidP="009D5E24">
      <w:pPr>
        <w:numPr>
          <w:ilvl w:val="0"/>
          <w:numId w:val="36"/>
        </w:numPr>
      </w:pPr>
      <w:r w:rsidRPr="00C71F62">
        <w:lastRenderedPageBreak/>
        <w:t xml:space="preserve"> </w:t>
      </w:r>
    </w:p>
    <w:p w14:paraId="1488F085" w14:textId="1EEC8129" w:rsidR="00D551D8" w:rsidRPr="00C71F62" w:rsidRDefault="00D551D8" w:rsidP="00D551D8">
      <w:pPr>
        <w:numPr>
          <w:ilvl w:val="1"/>
          <w:numId w:val="36"/>
        </w:numPr>
        <w:spacing w:before="0" w:after="0"/>
      </w:pPr>
      <w:r w:rsidRPr="00C71F62">
        <w:rPr>
          <w:noProof/>
        </w:rPr>
        <w:t xml:space="preserve">You  </w:t>
      </w:r>
      <w:r w:rsidR="00B92B72" w:rsidRPr="00657B90">
        <w:rPr>
          <w:noProof/>
          <w:position w:val="-30"/>
        </w:rPr>
        <w:object w:dxaOrig="1740" w:dyaOrig="720" w14:anchorId="70752724">
          <v:shape id="_x0000_i1070" type="#_x0000_t75" alt="" style="width:87.5pt;height:36pt;mso-width-percent:0;mso-height-percent:0;mso-width-percent:0;mso-height-percent:0" o:ole="">
            <v:imagedata r:id="rId99" o:title=""/>
          </v:shape>
          <o:OLEObject Type="Embed" ProgID="Equation.DSMT4" ShapeID="_x0000_i1070" DrawAspect="Content" ObjectID="_1653212462" r:id="rId100"/>
        </w:object>
      </w:r>
      <w:r w:rsidRPr="00C71F62">
        <w:rPr>
          <w:noProof/>
        </w:rPr>
        <w:t xml:space="preserve"> </w:t>
      </w:r>
      <w:r w:rsidRPr="00C71F62">
        <w:rPr>
          <w:noProof/>
        </w:rPr>
        <w:tab/>
      </w:r>
      <w:r w:rsidRPr="00C71F62">
        <w:rPr>
          <w:noProof/>
        </w:rPr>
        <w:tab/>
        <w:t xml:space="preserve">Friend </w:t>
      </w:r>
      <w:r w:rsidR="00B92B72" w:rsidRPr="000F31BA">
        <w:rPr>
          <w:noProof/>
          <w:position w:val="-44"/>
        </w:rPr>
        <w:object w:dxaOrig="2440" w:dyaOrig="1000" w14:anchorId="0D48FA64">
          <v:shape id="_x0000_i1071" type="#_x0000_t75" alt="" style="width:121.5pt;height:49.5pt;mso-width-percent:0;mso-height-percent:0;mso-width-percent:0;mso-height-percent:0" o:ole="">
            <v:imagedata r:id="rId101" o:title=""/>
          </v:shape>
          <o:OLEObject Type="Embed" ProgID="Equation.DSMT4" ShapeID="_x0000_i1071" DrawAspect="Content" ObjectID="_1653212463" r:id="rId102"/>
        </w:object>
      </w:r>
    </w:p>
    <w:p w14:paraId="156C9842" w14:textId="7B02A95F" w:rsidR="00D551D8" w:rsidRPr="00C71F62" w:rsidRDefault="00D551D8" w:rsidP="00761717">
      <w:pPr>
        <w:ind w:left="720" w:firstLine="720"/>
      </w:pPr>
      <w:r w:rsidRPr="00C71F62">
        <w:rPr>
          <w:bdr w:val="single" w:sz="4" w:space="0" w:color="auto"/>
          <w:shd w:val="clear" w:color="auto" w:fill="DEEAF6" w:themeFill="accent1" w:themeFillTint="33"/>
        </w:rPr>
        <w:t>=1</w:t>
      </w:r>
      <w:r w:rsidR="000F31BA" w:rsidRPr="00C71F62">
        <w:rPr>
          <w:bdr w:val="single" w:sz="4" w:space="0" w:color="auto"/>
          <w:shd w:val="clear" w:color="auto" w:fill="DEEAF6" w:themeFill="accent1" w:themeFillTint="33"/>
        </w:rPr>
        <w:t>0</w:t>
      </w:r>
      <w:r w:rsidRPr="00C71F62">
        <w:rPr>
          <w:bdr w:val="single" w:sz="4" w:space="0" w:color="auto"/>
          <w:shd w:val="clear" w:color="auto" w:fill="DEEAF6" w:themeFill="accent1" w:themeFillTint="33"/>
        </w:rPr>
        <w:t>000*</w:t>
      </w:r>
      <w:proofErr w:type="gramStart"/>
      <w:r w:rsidRPr="00C71F62">
        <w:rPr>
          <w:bdr w:val="single" w:sz="4" w:space="0" w:color="auto"/>
          <w:shd w:val="clear" w:color="auto" w:fill="DEEAF6" w:themeFill="accent1" w:themeFillTint="33"/>
        </w:rPr>
        <w:t>EXP(</w:t>
      </w:r>
      <w:proofErr w:type="gramEnd"/>
      <w:r w:rsidRPr="00C71F62">
        <w:rPr>
          <w:bdr w:val="single" w:sz="4" w:space="0" w:color="auto"/>
          <w:shd w:val="clear" w:color="auto" w:fill="DEEAF6" w:themeFill="accent1" w:themeFillTint="33"/>
        </w:rPr>
        <w:t>0.055*10)</w:t>
      </w:r>
      <w:r w:rsidRPr="00C71F62">
        <w:t xml:space="preserve"> </w:t>
      </w:r>
      <w:r w:rsidRPr="00C71F62">
        <w:tab/>
      </w:r>
      <w:r w:rsidRPr="00C71F62">
        <w:tab/>
      </w:r>
      <w:r w:rsidRPr="00C71F62">
        <w:tab/>
        <w:t xml:space="preserve">  </w:t>
      </w:r>
      <w:r w:rsidRPr="00C71F62">
        <w:rPr>
          <w:color w:val="000000" w:themeColor="text1"/>
          <w:szCs w:val="24"/>
          <w:bdr w:val="single" w:sz="4" w:space="0" w:color="auto"/>
          <w:shd w:val="clear" w:color="auto" w:fill="DEEAF6" w:themeFill="accent1" w:themeFillTint="33"/>
        </w:rPr>
        <w:t xml:space="preserve">=FV(0.055, 10, 0, 10000) </w:t>
      </w:r>
      <w:r w:rsidRPr="00C71F62">
        <w:t xml:space="preserve">    </w:t>
      </w:r>
      <w:r w:rsidRPr="00C71F62">
        <w:br/>
      </w:r>
      <w:r w:rsidR="00621000" w:rsidRPr="00C71F62">
        <w:t>Your balance is $17,332.53 and your friend’s balance is $17,081.44</w:t>
      </w:r>
      <w:r w:rsidR="00761717" w:rsidRPr="00C71F62">
        <w:t xml:space="preserve">. You have </w:t>
      </w:r>
    </w:p>
    <w:p w14:paraId="2C283D12" w14:textId="64E48728" w:rsidR="00761717" w:rsidRPr="00C71F62" w:rsidRDefault="00761717" w:rsidP="00761717">
      <w:pPr>
        <w:pStyle w:val="ListParagraph"/>
        <w:numPr>
          <w:ilvl w:val="1"/>
          <w:numId w:val="36"/>
        </w:numPr>
        <w:rPr>
          <w:noProof/>
        </w:rPr>
      </w:pPr>
    </w:p>
    <w:p w14:paraId="30F71AFB" w14:textId="77777777" w:rsidR="00761717" w:rsidRPr="00C71F62" w:rsidRDefault="00B92B72" w:rsidP="00761717">
      <w:pPr>
        <w:pStyle w:val="ListParagraph"/>
        <w:ind w:left="1440"/>
        <w:rPr>
          <w:noProof/>
        </w:rPr>
      </w:pPr>
      <w:r w:rsidRPr="006631EA">
        <w:rPr>
          <w:noProof/>
        </w:rPr>
        <w:object w:dxaOrig="2380" w:dyaOrig="640" w14:anchorId="40EED518">
          <v:shape id="_x0000_i1072" type="#_x0000_t75" alt="" style="width:119pt;height:32pt;mso-width-percent:0;mso-height-percent:0;mso-width-percent:0;mso-height-percent:0" o:ole="">
            <v:imagedata r:id="rId103" o:title=""/>
          </v:shape>
          <o:OLEObject Type="Embed" ProgID="Equation.DSMT4" ShapeID="_x0000_i1072" DrawAspect="Content" ObjectID="_1653212464" r:id="rId104"/>
        </w:object>
      </w:r>
      <w:r w:rsidR="00761717" w:rsidRPr="00C71F62">
        <w:rPr>
          <w:noProof/>
        </w:rPr>
        <w:t xml:space="preserve"> </w:t>
      </w:r>
      <w:r w:rsidR="00761717" w:rsidRPr="00C71F62">
        <w:rPr>
          <w:noProof/>
        </w:rPr>
        <w:br/>
      </w:r>
    </w:p>
    <w:p w14:paraId="12D2ED85" w14:textId="77777777" w:rsidR="00761717" w:rsidRPr="00C71F62" w:rsidRDefault="00761717" w:rsidP="00761717">
      <w:pPr>
        <w:pStyle w:val="ListParagraph"/>
        <w:ind w:left="1440"/>
        <w:rPr>
          <w:noProof/>
        </w:rPr>
      </w:pPr>
      <w:r w:rsidRPr="00C71F62">
        <w:rPr>
          <w:noProof/>
        </w:rPr>
        <w:t>You have $251.09 more than your friend.</w:t>
      </w:r>
    </w:p>
    <w:p w14:paraId="2A4B53FC" w14:textId="36267D7D" w:rsidR="00761717" w:rsidRPr="00C71F62" w:rsidRDefault="00761717" w:rsidP="00761717">
      <w:pPr>
        <w:pStyle w:val="ListParagraph"/>
        <w:ind w:left="1440"/>
        <w:rPr>
          <w:noProof/>
        </w:rPr>
      </w:pPr>
    </w:p>
    <w:p w14:paraId="44C3453A" w14:textId="77777777" w:rsidR="00621000" w:rsidRPr="00C71F62" w:rsidRDefault="00621000" w:rsidP="00D551D8">
      <w:pPr>
        <w:pStyle w:val="ListParagraph"/>
        <w:ind w:left="1440"/>
      </w:pPr>
    </w:p>
    <w:p w14:paraId="0219E1F7" w14:textId="531AC34D" w:rsidR="00621000" w:rsidRPr="00C71F62" w:rsidRDefault="00621000" w:rsidP="00D551D8">
      <w:pPr>
        <w:pStyle w:val="ListParagraph"/>
        <w:ind w:left="1440"/>
        <w:sectPr w:rsidR="00621000" w:rsidRPr="00C71F62" w:rsidSect="00C73F91">
          <w:pgSz w:w="12240" w:h="15840"/>
          <w:pgMar w:top="1440" w:right="1080" w:bottom="1080" w:left="1080" w:header="720" w:footer="720" w:gutter="1080"/>
          <w:cols w:space="720"/>
          <w:docGrid w:linePitch="360"/>
        </w:sectPr>
      </w:pPr>
    </w:p>
    <w:p w14:paraId="35FE66DF" w14:textId="77777777" w:rsidR="00EA565B" w:rsidRPr="00C71F62" w:rsidRDefault="00EA565B" w:rsidP="00BD6EBC">
      <w:pPr>
        <w:pStyle w:val="Heading2"/>
        <w:rPr>
          <w:rFonts w:ascii="Cambria Math" w:hAnsi="Cambria Math"/>
        </w:rPr>
      </w:pPr>
    </w:p>
    <w:sectPr w:rsidR="00EA565B" w:rsidRPr="00C71F62" w:rsidSect="00BD6EBC">
      <w:headerReference w:type="default" r:id="rId105"/>
      <w:headerReference w:type="first" r:id="rId106"/>
      <w:footerReference w:type="first" r:id="rId107"/>
      <w:pgSz w:w="12240" w:h="15840"/>
      <w:pgMar w:top="1440" w:right="1080" w:bottom="1080" w:left="1080" w:header="720" w:footer="720" w:gutter="108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2B0F37" w14:textId="77777777" w:rsidR="009E2FC7" w:rsidRDefault="009E2FC7" w:rsidP="008C3A10">
      <w:pPr>
        <w:spacing w:before="0" w:after="0"/>
      </w:pPr>
      <w:r>
        <w:separator/>
      </w:r>
    </w:p>
  </w:endnote>
  <w:endnote w:type="continuationSeparator" w:id="0">
    <w:p w14:paraId="22410A8A" w14:textId="77777777" w:rsidR="009E2FC7" w:rsidRDefault="009E2FC7" w:rsidP="008C3A10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0599FF" w14:textId="77777777" w:rsidR="00F33DC1" w:rsidRPr="00D72126" w:rsidRDefault="00F33DC1" w:rsidP="00D72126">
    <w:pPr>
      <w:pStyle w:val="Footer"/>
    </w:pPr>
    <w:r w:rsidRPr="00D72126">
      <w:rPr>
        <w:rFonts w:ascii="Calibri Light" w:hAnsi="Calibri Light" w:cs="Calibri Light"/>
        <w:color w:val="222222"/>
        <w:shd w:val="clear" w:color="auto" w:fill="FFFFFF"/>
      </w:rPr>
      <w:t>Section 2.</w:t>
    </w:r>
    <w:r>
      <w:rPr>
        <w:rFonts w:ascii="Calibri Light" w:hAnsi="Calibri Light" w:cs="Calibri Light"/>
        <w:color w:val="222222"/>
        <w:shd w:val="clear" w:color="auto" w:fill="FFFFFF"/>
      </w:rPr>
      <w:t>5</w:t>
    </w:r>
    <w:r w:rsidRPr="00D72126">
      <w:rPr>
        <w:rFonts w:ascii="Calibri Light" w:hAnsi="Calibri Light" w:cs="Calibri Light"/>
        <w:color w:val="222222"/>
        <w:shd w:val="clear" w:color="auto" w:fill="FFFFFF"/>
      </w:rPr>
      <w:t xml:space="preserve"> is licensed by Portland Community College under </w:t>
    </w:r>
    <w:hyperlink r:id="rId1" w:tgtFrame="_blank" w:history="1">
      <w:r w:rsidRPr="00D72126">
        <w:rPr>
          <w:rFonts w:ascii="Calibri Light" w:hAnsi="Calibri Light" w:cs="Calibri Light"/>
          <w:color w:val="0000FF"/>
          <w:u w:val="single"/>
          <w:shd w:val="clear" w:color="auto" w:fill="FFFFFF"/>
        </w:rPr>
        <w:t>CC-BY-SA 3.0</w:t>
      </w:r>
    </w:hyperlink>
    <w:r w:rsidRPr="00D72126">
      <w:rPr>
        <w:rFonts w:ascii="Calibri Light" w:hAnsi="Calibri Light" w:cs="Calibri Light"/>
        <w:color w:val="222222"/>
        <w:shd w:val="clear" w:color="auto" w:fill="FFFFFF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C21B9E" w14:textId="77777777" w:rsidR="009E2FC7" w:rsidRDefault="009E2FC7" w:rsidP="008C3A10">
      <w:pPr>
        <w:spacing w:before="0" w:after="0"/>
      </w:pPr>
      <w:r>
        <w:separator/>
      </w:r>
    </w:p>
  </w:footnote>
  <w:footnote w:type="continuationSeparator" w:id="0">
    <w:p w14:paraId="436F89CA" w14:textId="77777777" w:rsidR="009E2FC7" w:rsidRDefault="009E2FC7" w:rsidP="008C3A10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5D3601" w14:textId="77777777" w:rsidR="00F33DC1" w:rsidRPr="000079D2" w:rsidRDefault="00F33DC1" w:rsidP="00B3040E">
    <w:pPr>
      <w:pStyle w:val="Header"/>
      <w:tabs>
        <w:tab w:val="clear" w:pos="4680"/>
        <w:tab w:val="clear" w:pos="9360"/>
        <w:tab w:val="left" w:pos="7597"/>
      </w:tabs>
      <w:jc w:val="right"/>
      <w:rPr>
        <w:rFonts w:asciiTheme="majorHAnsi" w:hAnsiTheme="majorHAnsi" w:cstheme="majorHAnsi"/>
      </w:rPr>
    </w:pPr>
    <w:r>
      <w:rPr>
        <w:rFonts w:asciiTheme="majorHAnsi" w:hAnsiTheme="majorHAnsi" w:cstheme="majorHAnsi"/>
      </w:rPr>
      <w:t>2.2</w:t>
    </w:r>
    <w:r w:rsidRPr="000079D2">
      <w:rPr>
        <w:rFonts w:asciiTheme="majorHAnsi" w:hAnsiTheme="majorHAnsi" w:cstheme="majorHAnsi"/>
      </w:rPr>
      <w:t xml:space="preserve"> </w:t>
    </w:r>
    <w:r>
      <w:rPr>
        <w:rFonts w:asciiTheme="majorHAnsi" w:hAnsiTheme="majorHAnsi" w:cstheme="majorHAnsi"/>
      </w:rPr>
      <w:t>Simple and Compound Interest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C6356F" w14:textId="77777777" w:rsidR="00F33DC1" w:rsidRPr="000079D2" w:rsidRDefault="00F33DC1" w:rsidP="00B3040E">
    <w:pPr>
      <w:pStyle w:val="Header"/>
      <w:tabs>
        <w:tab w:val="clear" w:pos="4680"/>
        <w:tab w:val="clear" w:pos="9360"/>
        <w:tab w:val="left" w:pos="7597"/>
      </w:tabs>
      <w:jc w:val="right"/>
      <w:rPr>
        <w:rFonts w:asciiTheme="majorHAnsi" w:hAnsiTheme="majorHAnsi" w:cstheme="majorHAnsi"/>
      </w:rPr>
    </w:pPr>
    <w:r>
      <w:rPr>
        <w:rFonts w:asciiTheme="majorHAnsi" w:hAnsiTheme="majorHAnsi" w:cstheme="majorHAnsi"/>
      </w:rPr>
      <w:t>2.5 Income Taxes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522942" w14:textId="77777777" w:rsidR="00F33DC1" w:rsidRPr="007D10BA" w:rsidRDefault="00F33DC1" w:rsidP="007D10BA">
    <w:pPr>
      <w:pStyle w:val="Header"/>
      <w:jc w:val="right"/>
      <w:rPr>
        <w:rFonts w:asciiTheme="majorHAnsi" w:hAnsiTheme="majorHAnsi" w:cstheme="majorHAnsi"/>
      </w:rPr>
    </w:pPr>
    <w:r w:rsidRPr="007D10BA">
      <w:rPr>
        <w:rFonts w:asciiTheme="majorHAnsi" w:hAnsiTheme="majorHAnsi" w:cstheme="majorHAnsi"/>
      </w:rPr>
      <w:t>2.5 Income Taxes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56D8B"/>
    <w:multiLevelType w:val="hybridMultilevel"/>
    <w:tmpl w:val="64FC81F8"/>
    <w:lvl w:ilvl="0" w:tplc="E58EFC30">
      <w:start w:val="1"/>
      <w:numFmt w:val="bullet"/>
      <w:lvlText w:val="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207647"/>
    <w:multiLevelType w:val="hybridMultilevel"/>
    <w:tmpl w:val="E2B03D2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A296F5F"/>
    <w:multiLevelType w:val="multilevel"/>
    <w:tmpl w:val="A1A82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517FE8"/>
    <w:multiLevelType w:val="multilevel"/>
    <w:tmpl w:val="9B7C5C4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A127E0"/>
    <w:multiLevelType w:val="hybridMultilevel"/>
    <w:tmpl w:val="91C4A96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E9F7424"/>
    <w:multiLevelType w:val="hybridMultilevel"/>
    <w:tmpl w:val="35A0A4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0336DFC"/>
    <w:multiLevelType w:val="hybridMultilevel"/>
    <w:tmpl w:val="79AC2D32"/>
    <w:lvl w:ilvl="0" w:tplc="E58EFC30">
      <w:start w:val="1"/>
      <w:numFmt w:val="bullet"/>
      <w:lvlText w:val="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07A15E0"/>
    <w:multiLevelType w:val="hybridMultilevel"/>
    <w:tmpl w:val="B30688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28D37BA"/>
    <w:multiLevelType w:val="hybridMultilevel"/>
    <w:tmpl w:val="52A86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E74313"/>
    <w:multiLevelType w:val="hybridMultilevel"/>
    <w:tmpl w:val="4CD265D4"/>
    <w:lvl w:ilvl="0" w:tplc="9D844912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ascii="Times New Roman" w:eastAsia="Times New Roman" w:hAnsi="Times New Roman"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CB04D922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3F82979"/>
    <w:multiLevelType w:val="hybridMultilevel"/>
    <w:tmpl w:val="A962A1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9A30FE"/>
    <w:multiLevelType w:val="multilevel"/>
    <w:tmpl w:val="5A18A7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2ECF725A"/>
    <w:multiLevelType w:val="hybridMultilevel"/>
    <w:tmpl w:val="5794618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FD128F6"/>
    <w:multiLevelType w:val="hybridMultilevel"/>
    <w:tmpl w:val="E7BA5DB4"/>
    <w:lvl w:ilvl="0" w:tplc="4C2ED990">
      <w:start w:val="1"/>
      <w:numFmt w:val="decimal"/>
      <w:lvlText w:val="%1."/>
      <w:lvlJc w:val="left"/>
      <w:pPr>
        <w:ind w:left="720" w:hanging="360"/>
      </w:pPr>
      <w:rPr>
        <w:rFonts w:hint="default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E3310A"/>
    <w:multiLevelType w:val="hybridMultilevel"/>
    <w:tmpl w:val="A864B81A"/>
    <w:lvl w:ilvl="0" w:tplc="6A883C1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6616A4"/>
    <w:multiLevelType w:val="hybridMultilevel"/>
    <w:tmpl w:val="103AEF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381691E"/>
    <w:multiLevelType w:val="multilevel"/>
    <w:tmpl w:val="C6B80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41646F8"/>
    <w:multiLevelType w:val="hybridMultilevel"/>
    <w:tmpl w:val="D0EC856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EE0C27"/>
    <w:multiLevelType w:val="hybridMultilevel"/>
    <w:tmpl w:val="BBA09B38"/>
    <w:lvl w:ilvl="0" w:tplc="E58EFC30">
      <w:start w:val="1"/>
      <w:numFmt w:val="bullet"/>
      <w:lvlText w:val="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0424B9B"/>
    <w:multiLevelType w:val="multilevel"/>
    <w:tmpl w:val="883011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984556E"/>
    <w:multiLevelType w:val="multilevel"/>
    <w:tmpl w:val="4642C1A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1" w15:restartNumberingAfterBreak="0">
    <w:nsid w:val="5A6E7398"/>
    <w:multiLevelType w:val="hybridMultilevel"/>
    <w:tmpl w:val="4CD265D4"/>
    <w:lvl w:ilvl="0" w:tplc="9D844912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ascii="Times New Roman" w:eastAsia="Times New Roman" w:hAnsi="Times New Roman"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CB04D922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5C7A6B3E"/>
    <w:multiLevelType w:val="hybridMultilevel"/>
    <w:tmpl w:val="B2F277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7F4CC9"/>
    <w:multiLevelType w:val="hybridMultilevel"/>
    <w:tmpl w:val="9B5EE10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C82430C"/>
    <w:multiLevelType w:val="hybridMultilevel"/>
    <w:tmpl w:val="D5C47D3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C9464E4"/>
    <w:multiLevelType w:val="multilevel"/>
    <w:tmpl w:val="8FC87F3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63F3B0B"/>
    <w:multiLevelType w:val="hybridMultilevel"/>
    <w:tmpl w:val="8D824C98"/>
    <w:lvl w:ilvl="0" w:tplc="E58EFC30">
      <w:start w:val="1"/>
      <w:numFmt w:val="bullet"/>
      <w:lvlText w:val="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7614BCE"/>
    <w:multiLevelType w:val="hybridMultilevel"/>
    <w:tmpl w:val="B784E654"/>
    <w:lvl w:ilvl="0" w:tplc="E58EFC30">
      <w:start w:val="1"/>
      <w:numFmt w:val="bullet"/>
      <w:lvlText w:val="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CCC2D3D"/>
    <w:multiLevelType w:val="multilevel"/>
    <w:tmpl w:val="8B3AA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E9B6EEF"/>
    <w:multiLevelType w:val="hybridMultilevel"/>
    <w:tmpl w:val="15ACEABA"/>
    <w:lvl w:ilvl="0" w:tplc="5606B038">
      <w:start w:val="1"/>
      <w:numFmt w:val="bullet"/>
      <w:lvlText w:val="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310105B"/>
    <w:multiLevelType w:val="hybridMultilevel"/>
    <w:tmpl w:val="E38614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36C51C9"/>
    <w:multiLevelType w:val="hybridMultilevel"/>
    <w:tmpl w:val="446C67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7C0EE8"/>
    <w:multiLevelType w:val="multilevel"/>
    <w:tmpl w:val="0C2C7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5D95EFE"/>
    <w:multiLevelType w:val="hybridMultilevel"/>
    <w:tmpl w:val="F37C974E"/>
    <w:lvl w:ilvl="0" w:tplc="66BA7EC0">
      <w:start w:val="1"/>
      <w:numFmt w:val="decimal"/>
      <w:lvlText w:val="%1."/>
      <w:lvlJc w:val="left"/>
      <w:pPr>
        <w:ind w:left="720" w:hanging="360"/>
      </w:pPr>
      <w:rPr>
        <w:rFonts w:ascii="Cambria Math" w:eastAsiaTheme="minorEastAsia" w:hAnsi="Cambria Math" w:cstheme="minorBidi" w:hint="default"/>
        <w:color w:val="auto"/>
      </w:rPr>
    </w:lvl>
    <w:lvl w:ilvl="1" w:tplc="2E1675D6">
      <w:start w:val="1"/>
      <w:numFmt w:val="lowerLetter"/>
      <w:lvlText w:val="%2."/>
      <w:lvlJc w:val="left"/>
      <w:pPr>
        <w:ind w:left="1440" w:hanging="360"/>
      </w:pPr>
      <w:rPr>
        <w:rFonts w:ascii="Cambria Math" w:hAnsi="Cambria Math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950E77"/>
    <w:multiLevelType w:val="multilevel"/>
    <w:tmpl w:val="39CA5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F4D115B"/>
    <w:multiLevelType w:val="hybridMultilevel"/>
    <w:tmpl w:val="E59ACA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1"/>
  </w:num>
  <w:num w:numId="3">
    <w:abstractNumId w:val="28"/>
    <w:lvlOverride w:ilvl="0">
      <w:lvl w:ilvl="0">
        <w:numFmt w:val="lowerLetter"/>
        <w:lvlText w:val="%1."/>
        <w:lvlJc w:val="left"/>
      </w:lvl>
    </w:lvlOverride>
  </w:num>
  <w:num w:numId="4">
    <w:abstractNumId w:val="32"/>
    <w:lvlOverride w:ilvl="0">
      <w:lvl w:ilvl="0">
        <w:numFmt w:val="lowerLetter"/>
        <w:lvlText w:val="%1."/>
        <w:lvlJc w:val="left"/>
      </w:lvl>
    </w:lvlOverride>
  </w:num>
  <w:num w:numId="5">
    <w:abstractNumId w:val="16"/>
    <w:lvlOverride w:ilvl="0">
      <w:lvl w:ilvl="0">
        <w:numFmt w:val="lowerLetter"/>
        <w:lvlText w:val="%1."/>
        <w:lvlJc w:val="left"/>
      </w:lvl>
    </w:lvlOverride>
  </w:num>
  <w:num w:numId="6">
    <w:abstractNumId w:val="34"/>
    <w:lvlOverride w:ilvl="0">
      <w:lvl w:ilvl="0">
        <w:numFmt w:val="lowerLetter"/>
        <w:lvlText w:val="%1."/>
        <w:lvlJc w:val="left"/>
      </w:lvl>
    </w:lvlOverride>
  </w:num>
  <w:num w:numId="7">
    <w:abstractNumId w:val="21"/>
  </w:num>
  <w:num w:numId="8">
    <w:abstractNumId w:val="12"/>
  </w:num>
  <w:num w:numId="9">
    <w:abstractNumId w:val="1"/>
  </w:num>
  <w:num w:numId="10">
    <w:abstractNumId w:val="20"/>
  </w:num>
  <w:num w:numId="11">
    <w:abstractNumId w:val="25"/>
    <w:lvlOverride w:ilvl="0">
      <w:lvl w:ilvl="0">
        <w:numFmt w:val="decimal"/>
        <w:lvlText w:val="%1."/>
        <w:lvlJc w:val="left"/>
      </w:lvl>
    </w:lvlOverride>
  </w:num>
  <w:num w:numId="12">
    <w:abstractNumId w:val="3"/>
    <w:lvlOverride w:ilvl="0">
      <w:lvl w:ilvl="0">
        <w:numFmt w:val="decimal"/>
        <w:lvlText w:val="%1."/>
        <w:lvlJc w:val="left"/>
      </w:lvl>
    </w:lvlOverride>
  </w:num>
  <w:num w:numId="13">
    <w:abstractNumId w:val="30"/>
  </w:num>
  <w:num w:numId="14">
    <w:abstractNumId w:val="4"/>
  </w:num>
  <w:num w:numId="1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</w:num>
  <w:num w:numId="17">
    <w:abstractNumId w:val="22"/>
  </w:num>
  <w:num w:numId="18">
    <w:abstractNumId w:val="7"/>
  </w:num>
  <w:num w:numId="19">
    <w:abstractNumId w:val="35"/>
  </w:num>
  <w:num w:numId="20">
    <w:abstractNumId w:val="15"/>
  </w:num>
  <w:num w:numId="21">
    <w:abstractNumId w:val="5"/>
  </w:num>
  <w:num w:numId="22">
    <w:abstractNumId w:val="17"/>
  </w:num>
  <w:num w:numId="23">
    <w:abstractNumId w:val="18"/>
  </w:num>
  <w:num w:numId="24">
    <w:abstractNumId w:val="0"/>
  </w:num>
  <w:num w:numId="25">
    <w:abstractNumId w:val="6"/>
  </w:num>
  <w:num w:numId="26">
    <w:abstractNumId w:val="26"/>
  </w:num>
  <w:num w:numId="27">
    <w:abstractNumId w:val="27"/>
  </w:num>
  <w:num w:numId="28">
    <w:abstractNumId w:val="24"/>
  </w:num>
  <w:num w:numId="29">
    <w:abstractNumId w:val="14"/>
  </w:num>
  <w:num w:numId="30">
    <w:abstractNumId w:val="33"/>
  </w:num>
  <w:num w:numId="31">
    <w:abstractNumId w:val="10"/>
  </w:num>
  <w:num w:numId="32">
    <w:abstractNumId w:val="13"/>
  </w:num>
  <w:num w:numId="33">
    <w:abstractNumId w:val="8"/>
  </w:num>
  <w:num w:numId="34">
    <w:abstractNumId w:val="9"/>
  </w:num>
  <w:num w:numId="35">
    <w:abstractNumId w:val="29"/>
  </w:num>
  <w:num w:numId="36">
    <w:abstractNumId w:val="31"/>
  </w:num>
  <w:num w:numId="37">
    <w:abstractNumId w:val="19"/>
    <w:lvlOverride w:ilvl="0">
      <w:lvl w:ilvl="0">
        <w:numFmt w:val="lowerLetter"/>
        <w:lvlText w:val="%1."/>
        <w:lvlJc w:val="left"/>
      </w:lvl>
    </w:lvlOverride>
  </w:num>
  <w:num w:numId="38">
    <w:abstractNumId w:val="2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F42"/>
    <w:rsid w:val="000022CE"/>
    <w:rsid w:val="00003963"/>
    <w:rsid w:val="00004E87"/>
    <w:rsid w:val="00005734"/>
    <w:rsid w:val="0000661D"/>
    <w:rsid w:val="0000695A"/>
    <w:rsid w:val="000079D2"/>
    <w:rsid w:val="000113D5"/>
    <w:rsid w:val="00022164"/>
    <w:rsid w:val="0002549A"/>
    <w:rsid w:val="00030DC2"/>
    <w:rsid w:val="00032DB8"/>
    <w:rsid w:val="00041044"/>
    <w:rsid w:val="000429C5"/>
    <w:rsid w:val="00045596"/>
    <w:rsid w:val="000468C9"/>
    <w:rsid w:val="000503B5"/>
    <w:rsid w:val="000542CA"/>
    <w:rsid w:val="000559D0"/>
    <w:rsid w:val="000623E2"/>
    <w:rsid w:val="0006332D"/>
    <w:rsid w:val="000718F3"/>
    <w:rsid w:val="00075F04"/>
    <w:rsid w:val="00082010"/>
    <w:rsid w:val="00092121"/>
    <w:rsid w:val="0009263A"/>
    <w:rsid w:val="000979A5"/>
    <w:rsid w:val="000A34FA"/>
    <w:rsid w:val="000A502C"/>
    <w:rsid w:val="000B2614"/>
    <w:rsid w:val="000B38B8"/>
    <w:rsid w:val="000C11DE"/>
    <w:rsid w:val="000C1B32"/>
    <w:rsid w:val="000C35B3"/>
    <w:rsid w:val="000C3F56"/>
    <w:rsid w:val="000D077E"/>
    <w:rsid w:val="000D5ABD"/>
    <w:rsid w:val="000E15D1"/>
    <w:rsid w:val="000E5C76"/>
    <w:rsid w:val="000F1E56"/>
    <w:rsid w:val="000F31BA"/>
    <w:rsid w:val="000F53B2"/>
    <w:rsid w:val="00102A2A"/>
    <w:rsid w:val="00105F50"/>
    <w:rsid w:val="00116BBE"/>
    <w:rsid w:val="00124151"/>
    <w:rsid w:val="00132861"/>
    <w:rsid w:val="001455BF"/>
    <w:rsid w:val="00160BED"/>
    <w:rsid w:val="00160E49"/>
    <w:rsid w:val="0016240B"/>
    <w:rsid w:val="00180774"/>
    <w:rsid w:val="001845D8"/>
    <w:rsid w:val="00185C4D"/>
    <w:rsid w:val="001957F9"/>
    <w:rsid w:val="001C4DAA"/>
    <w:rsid w:val="001D31CC"/>
    <w:rsid w:val="001D60BB"/>
    <w:rsid w:val="001E0A26"/>
    <w:rsid w:val="001E398F"/>
    <w:rsid w:val="001F07AE"/>
    <w:rsid w:val="00206AF7"/>
    <w:rsid w:val="00207ADD"/>
    <w:rsid w:val="00212762"/>
    <w:rsid w:val="00223B90"/>
    <w:rsid w:val="00223E30"/>
    <w:rsid w:val="00232CF7"/>
    <w:rsid w:val="00233144"/>
    <w:rsid w:val="00240053"/>
    <w:rsid w:val="002528DD"/>
    <w:rsid w:val="002544B5"/>
    <w:rsid w:val="0025759C"/>
    <w:rsid w:val="0026229D"/>
    <w:rsid w:val="00266EAE"/>
    <w:rsid w:val="00273224"/>
    <w:rsid w:val="00273E4E"/>
    <w:rsid w:val="002844CC"/>
    <w:rsid w:val="002920D6"/>
    <w:rsid w:val="002B1A68"/>
    <w:rsid w:val="002B2245"/>
    <w:rsid w:val="002B684D"/>
    <w:rsid w:val="002B710C"/>
    <w:rsid w:val="002D201B"/>
    <w:rsid w:val="002D627C"/>
    <w:rsid w:val="002D63C5"/>
    <w:rsid w:val="002D6BA3"/>
    <w:rsid w:val="002E2336"/>
    <w:rsid w:val="002F575D"/>
    <w:rsid w:val="003009C6"/>
    <w:rsid w:val="003071D0"/>
    <w:rsid w:val="00310E0E"/>
    <w:rsid w:val="00312006"/>
    <w:rsid w:val="00322BD3"/>
    <w:rsid w:val="003278B3"/>
    <w:rsid w:val="00341C39"/>
    <w:rsid w:val="00347624"/>
    <w:rsid w:val="003569A3"/>
    <w:rsid w:val="003728DB"/>
    <w:rsid w:val="003753F6"/>
    <w:rsid w:val="00375B6E"/>
    <w:rsid w:val="00381503"/>
    <w:rsid w:val="003832BD"/>
    <w:rsid w:val="00395E38"/>
    <w:rsid w:val="00395F26"/>
    <w:rsid w:val="003A2EED"/>
    <w:rsid w:val="003A6713"/>
    <w:rsid w:val="003B36A6"/>
    <w:rsid w:val="003D114B"/>
    <w:rsid w:val="003D6452"/>
    <w:rsid w:val="003E3B36"/>
    <w:rsid w:val="003F058D"/>
    <w:rsid w:val="003F7198"/>
    <w:rsid w:val="00404200"/>
    <w:rsid w:val="00405824"/>
    <w:rsid w:val="004074B3"/>
    <w:rsid w:val="00410C30"/>
    <w:rsid w:val="00417D58"/>
    <w:rsid w:val="00422C9E"/>
    <w:rsid w:val="00425F72"/>
    <w:rsid w:val="0043377F"/>
    <w:rsid w:val="00436FC3"/>
    <w:rsid w:val="004407F4"/>
    <w:rsid w:val="00443479"/>
    <w:rsid w:val="004521B3"/>
    <w:rsid w:val="004546A6"/>
    <w:rsid w:val="00460956"/>
    <w:rsid w:val="00461E98"/>
    <w:rsid w:val="00462044"/>
    <w:rsid w:val="004748EF"/>
    <w:rsid w:val="00475DA0"/>
    <w:rsid w:val="0048797E"/>
    <w:rsid w:val="004A3BD7"/>
    <w:rsid w:val="004A6DF8"/>
    <w:rsid w:val="004A7ADD"/>
    <w:rsid w:val="004B03C9"/>
    <w:rsid w:val="004B2938"/>
    <w:rsid w:val="004C25E3"/>
    <w:rsid w:val="004D1ED7"/>
    <w:rsid w:val="004D3181"/>
    <w:rsid w:val="004D5881"/>
    <w:rsid w:val="004F17B4"/>
    <w:rsid w:val="004F2338"/>
    <w:rsid w:val="004F4FF4"/>
    <w:rsid w:val="00500500"/>
    <w:rsid w:val="005046B9"/>
    <w:rsid w:val="00505B33"/>
    <w:rsid w:val="00505DE1"/>
    <w:rsid w:val="00510ED9"/>
    <w:rsid w:val="00520733"/>
    <w:rsid w:val="0053608B"/>
    <w:rsid w:val="00540F49"/>
    <w:rsid w:val="00544D9D"/>
    <w:rsid w:val="00554489"/>
    <w:rsid w:val="00561AE4"/>
    <w:rsid w:val="005620F1"/>
    <w:rsid w:val="005632CC"/>
    <w:rsid w:val="00565701"/>
    <w:rsid w:val="005717A1"/>
    <w:rsid w:val="00572FAF"/>
    <w:rsid w:val="0057421E"/>
    <w:rsid w:val="00582293"/>
    <w:rsid w:val="00585808"/>
    <w:rsid w:val="005872D5"/>
    <w:rsid w:val="00587C6E"/>
    <w:rsid w:val="00591428"/>
    <w:rsid w:val="005A2B0C"/>
    <w:rsid w:val="005A67DC"/>
    <w:rsid w:val="005A7CD6"/>
    <w:rsid w:val="005B57CA"/>
    <w:rsid w:val="005B77B7"/>
    <w:rsid w:val="005C26F2"/>
    <w:rsid w:val="005C4307"/>
    <w:rsid w:val="005D68F8"/>
    <w:rsid w:val="005E13E2"/>
    <w:rsid w:val="005F7993"/>
    <w:rsid w:val="00603016"/>
    <w:rsid w:val="006129C7"/>
    <w:rsid w:val="0061565A"/>
    <w:rsid w:val="0061712C"/>
    <w:rsid w:val="006207E1"/>
    <w:rsid w:val="00621000"/>
    <w:rsid w:val="00621024"/>
    <w:rsid w:val="006222BF"/>
    <w:rsid w:val="0064184B"/>
    <w:rsid w:val="00645C83"/>
    <w:rsid w:val="0065151D"/>
    <w:rsid w:val="00651EE3"/>
    <w:rsid w:val="006527A6"/>
    <w:rsid w:val="00657B90"/>
    <w:rsid w:val="00660129"/>
    <w:rsid w:val="0066146F"/>
    <w:rsid w:val="006631EA"/>
    <w:rsid w:val="00664FEC"/>
    <w:rsid w:val="00676294"/>
    <w:rsid w:val="00681F42"/>
    <w:rsid w:val="00691BB8"/>
    <w:rsid w:val="006949E2"/>
    <w:rsid w:val="006A5BDA"/>
    <w:rsid w:val="006B0DB7"/>
    <w:rsid w:val="006B678B"/>
    <w:rsid w:val="006C1204"/>
    <w:rsid w:val="006C79B2"/>
    <w:rsid w:val="006D4051"/>
    <w:rsid w:val="006D4747"/>
    <w:rsid w:val="006D61A5"/>
    <w:rsid w:val="006E188B"/>
    <w:rsid w:val="006E3A9F"/>
    <w:rsid w:val="006E418B"/>
    <w:rsid w:val="006F45E9"/>
    <w:rsid w:val="00700A3E"/>
    <w:rsid w:val="00701431"/>
    <w:rsid w:val="007109CC"/>
    <w:rsid w:val="00717C5C"/>
    <w:rsid w:val="00732BBF"/>
    <w:rsid w:val="0073543C"/>
    <w:rsid w:val="0073638B"/>
    <w:rsid w:val="00741CD8"/>
    <w:rsid w:val="00761717"/>
    <w:rsid w:val="00761E54"/>
    <w:rsid w:val="0078331B"/>
    <w:rsid w:val="007A089E"/>
    <w:rsid w:val="007A5BE4"/>
    <w:rsid w:val="007B62F2"/>
    <w:rsid w:val="007C52B4"/>
    <w:rsid w:val="007D0E44"/>
    <w:rsid w:val="007D10BA"/>
    <w:rsid w:val="007D3B2E"/>
    <w:rsid w:val="007D7B96"/>
    <w:rsid w:val="007E3499"/>
    <w:rsid w:val="007E5EFD"/>
    <w:rsid w:val="007E7E10"/>
    <w:rsid w:val="00802F23"/>
    <w:rsid w:val="00802FC6"/>
    <w:rsid w:val="00803A24"/>
    <w:rsid w:val="008234B0"/>
    <w:rsid w:val="00823EA2"/>
    <w:rsid w:val="00824C8D"/>
    <w:rsid w:val="008340D7"/>
    <w:rsid w:val="00836AF1"/>
    <w:rsid w:val="0084069C"/>
    <w:rsid w:val="008421CF"/>
    <w:rsid w:val="00846593"/>
    <w:rsid w:val="00854452"/>
    <w:rsid w:val="00870A74"/>
    <w:rsid w:val="00884261"/>
    <w:rsid w:val="00884AA0"/>
    <w:rsid w:val="008927C5"/>
    <w:rsid w:val="008A39EB"/>
    <w:rsid w:val="008B41E7"/>
    <w:rsid w:val="008C315B"/>
    <w:rsid w:val="008C3A10"/>
    <w:rsid w:val="008D2E62"/>
    <w:rsid w:val="008D35CD"/>
    <w:rsid w:val="008E0F2A"/>
    <w:rsid w:val="008E2C85"/>
    <w:rsid w:val="008E4A45"/>
    <w:rsid w:val="008F5EB9"/>
    <w:rsid w:val="00900E1D"/>
    <w:rsid w:val="009018BB"/>
    <w:rsid w:val="00902EE4"/>
    <w:rsid w:val="00903015"/>
    <w:rsid w:val="00906D76"/>
    <w:rsid w:val="00907A1E"/>
    <w:rsid w:val="009126AC"/>
    <w:rsid w:val="00920ECA"/>
    <w:rsid w:val="00927CC3"/>
    <w:rsid w:val="00932604"/>
    <w:rsid w:val="009376CB"/>
    <w:rsid w:val="00945620"/>
    <w:rsid w:val="00952793"/>
    <w:rsid w:val="00953204"/>
    <w:rsid w:val="00963C86"/>
    <w:rsid w:val="009653C1"/>
    <w:rsid w:val="00965554"/>
    <w:rsid w:val="009666BE"/>
    <w:rsid w:val="00970FF4"/>
    <w:rsid w:val="0097111A"/>
    <w:rsid w:val="00971F8A"/>
    <w:rsid w:val="00977017"/>
    <w:rsid w:val="009810E3"/>
    <w:rsid w:val="009944E6"/>
    <w:rsid w:val="009B0BD2"/>
    <w:rsid w:val="009B1976"/>
    <w:rsid w:val="009B32B9"/>
    <w:rsid w:val="009B5BF4"/>
    <w:rsid w:val="009C310F"/>
    <w:rsid w:val="009C34DD"/>
    <w:rsid w:val="009C52AB"/>
    <w:rsid w:val="009C6AF7"/>
    <w:rsid w:val="009D01C4"/>
    <w:rsid w:val="009D77F3"/>
    <w:rsid w:val="009E2FC7"/>
    <w:rsid w:val="009E3BF8"/>
    <w:rsid w:val="009F266F"/>
    <w:rsid w:val="009F50DC"/>
    <w:rsid w:val="00A06DDE"/>
    <w:rsid w:val="00A07789"/>
    <w:rsid w:val="00A1163C"/>
    <w:rsid w:val="00A156B9"/>
    <w:rsid w:val="00A27F63"/>
    <w:rsid w:val="00A3792C"/>
    <w:rsid w:val="00A406A2"/>
    <w:rsid w:val="00A422E7"/>
    <w:rsid w:val="00A47A6E"/>
    <w:rsid w:val="00A5378A"/>
    <w:rsid w:val="00A67829"/>
    <w:rsid w:val="00A7344B"/>
    <w:rsid w:val="00A7672D"/>
    <w:rsid w:val="00A81FA3"/>
    <w:rsid w:val="00A87FB5"/>
    <w:rsid w:val="00A90BBE"/>
    <w:rsid w:val="00A90C16"/>
    <w:rsid w:val="00AA192C"/>
    <w:rsid w:val="00AA39DF"/>
    <w:rsid w:val="00AB5440"/>
    <w:rsid w:val="00AE3063"/>
    <w:rsid w:val="00AE31C4"/>
    <w:rsid w:val="00AE32C4"/>
    <w:rsid w:val="00AF0929"/>
    <w:rsid w:val="00B00792"/>
    <w:rsid w:val="00B028ED"/>
    <w:rsid w:val="00B03AB0"/>
    <w:rsid w:val="00B07168"/>
    <w:rsid w:val="00B2336B"/>
    <w:rsid w:val="00B23451"/>
    <w:rsid w:val="00B3040E"/>
    <w:rsid w:val="00B32097"/>
    <w:rsid w:val="00B323CA"/>
    <w:rsid w:val="00B359AB"/>
    <w:rsid w:val="00B36483"/>
    <w:rsid w:val="00B40966"/>
    <w:rsid w:val="00B40C7F"/>
    <w:rsid w:val="00B40C8F"/>
    <w:rsid w:val="00B520E0"/>
    <w:rsid w:val="00B62E6A"/>
    <w:rsid w:val="00B663CA"/>
    <w:rsid w:val="00B730D5"/>
    <w:rsid w:val="00B752DB"/>
    <w:rsid w:val="00B77FF0"/>
    <w:rsid w:val="00B86409"/>
    <w:rsid w:val="00B865EF"/>
    <w:rsid w:val="00B87F08"/>
    <w:rsid w:val="00B92A54"/>
    <w:rsid w:val="00B92B72"/>
    <w:rsid w:val="00BA2212"/>
    <w:rsid w:val="00BA5611"/>
    <w:rsid w:val="00BA5ED0"/>
    <w:rsid w:val="00BA77ED"/>
    <w:rsid w:val="00BB085F"/>
    <w:rsid w:val="00BB4C2B"/>
    <w:rsid w:val="00BC11D9"/>
    <w:rsid w:val="00BC21AB"/>
    <w:rsid w:val="00BC2FFC"/>
    <w:rsid w:val="00BC510B"/>
    <w:rsid w:val="00BD16B7"/>
    <w:rsid w:val="00BD6EBC"/>
    <w:rsid w:val="00BD7F78"/>
    <w:rsid w:val="00BE42D2"/>
    <w:rsid w:val="00BE5D65"/>
    <w:rsid w:val="00BF1BAC"/>
    <w:rsid w:val="00BF270A"/>
    <w:rsid w:val="00C0106E"/>
    <w:rsid w:val="00C02E98"/>
    <w:rsid w:val="00C0329D"/>
    <w:rsid w:val="00C0533E"/>
    <w:rsid w:val="00C1049C"/>
    <w:rsid w:val="00C10AC5"/>
    <w:rsid w:val="00C12CE0"/>
    <w:rsid w:val="00C13EC0"/>
    <w:rsid w:val="00C14E3F"/>
    <w:rsid w:val="00C17356"/>
    <w:rsid w:val="00C23D7F"/>
    <w:rsid w:val="00C34FE7"/>
    <w:rsid w:val="00C4653E"/>
    <w:rsid w:val="00C46904"/>
    <w:rsid w:val="00C46A22"/>
    <w:rsid w:val="00C628FF"/>
    <w:rsid w:val="00C62924"/>
    <w:rsid w:val="00C65C36"/>
    <w:rsid w:val="00C70A5E"/>
    <w:rsid w:val="00C71F62"/>
    <w:rsid w:val="00C73F91"/>
    <w:rsid w:val="00C74022"/>
    <w:rsid w:val="00C75216"/>
    <w:rsid w:val="00C8015C"/>
    <w:rsid w:val="00C81BF5"/>
    <w:rsid w:val="00CA11AF"/>
    <w:rsid w:val="00CA3979"/>
    <w:rsid w:val="00CA3D69"/>
    <w:rsid w:val="00CA4DB6"/>
    <w:rsid w:val="00CA6199"/>
    <w:rsid w:val="00CA7739"/>
    <w:rsid w:val="00CA78A7"/>
    <w:rsid w:val="00CA7FD8"/>
    <w:rsid w:val="00CB7540"/>
    <w:rsid w:val="00CB7AAF"/>
    <w:rsid w:val="00CC30B6"/>
    <w:rsid w:val="00CC482D"/>
    <w:rsid w:val="00CC7DB3"/>
    <w:rsid w:val="00CD31AF"/>
    <w:rsid w:val="00CD4DA6"/>
    <w:rsid w:val="00CD7E38"/>
    <w:rsid w:val="00CE0A10"/>
    <w:rsid w:val="00D11102"/>
    <w:rsid w:val="00D15023"/>
    <w:rsid w:val="00D1630D"/>
    <w:rsid w:val="00D23C11"/>
    <w:rsid w:val="00D24DA0"/>
    <w:rsid w:val="00D25B07"/>
    <w:rsid w:val="00D26272"/>
    <w:rsid w:val="00D32840"/>
    <w:rsid w:val="00D403C2"/>
    <w:rsid w:val="00D449A5"/>
    <w:rsid w:val="00D551D8"/>
    <w:rsid w:val="00D55970"/>
    <w:rsid w:val="00D60630"/>
    <w:rsid w:val="00D62DF4"/>
    <w:rsid w:val="00D63EF0"/>
    <w:rsid w:val="00D6626B"/>
    <w:rsid w:val="00D72126"/>
    <w:rsid w:val="00DA49A6"/>
    <w:rsid w:val="00DC131E"/>
    <w:rsid w:val="00DC2654"/>
    <w:rsid w:val="00DC26F4"/>
    <w:rsid w:val="00DD35E7"/>
    <w:rsid w:val="00DE2761"/>
    <w:rsid w:val="00DE3644"/>
    <w:rsid w:val="00DE4706"/>
    <w:rsid w:val="00DE6FE3"/>
    <w:rsid w:val="00DF254B"/>
    <w:rsid w:val="00DF28A4"/>
    <w:rsid w:val="00E00B8C"/>
    <w:rsid w:val="00E0632F"/>
    <w:rsid w:val="00E0698D"/>
    <w:rsid w:val="00E06C7A"/>
    <w:rsid w:val="00E10A46"/>
    <w:rsid w:val="00E12DA5"/>
    <w:rsid w:val="00E15642"/>
    <w:rsid w:val="00E30456"/>
    <w:rsid w:val="00E373A5"/>
    <w:rsid w:val="00E43551"/>
    <w:rsid w:val="00E459CA"/>
    <w:rsid w:val="00E51B56"/>
    <w:rsid w:val="00E55146"/>
    <w:rsid w:val="00E6654B"/>
    <w:rsid w:val="00E92EAE"/>
    <w:rsid w:val="00E96798"/>
    <w:rsid w:val="00EA16FB"/>
    <w:rsid w:val="00EA17B3"/>
    <w:rsid w:val="00EA1D93"/>
    <w:rsid w:val="00EA3C8F"/>
    <w:rsid w:val="00EA565B"/>
    <w:rsid w:val="00EA6925"/>
    <w:rsid w:val="00EA7FE8"/>
    <w:rsid w:val="00EB0DCF"/>
    <w:rsid w:val="00EB1A75"/>
    <w:rsid w:val="00EB1F16"/>
    <w:rsid w:val="00EB55A6"/>
    <w:rsid w:val="00EB6270"/>
    <w:rsid w:val="00EB68A8"/>
    <w:rsid w:val="00EB7F34"/>
    <w:rsid w:val="00ED4227"/>
    <w:rsid w:val="00EE0D8E"/>
    <w:rsid w:val="00EE6247"/>
    <w:rsid w:val="00EF625A"/>
    <w:rsid w:val="00F02072"/>
    <w:rsid w:val="00F12346"/>
    <w:rsid w:val="00F20694"/>
    <w:rsid w:val="00F24970"/>
    <w:rsid w:val="00F33DC1"/>
    <w:rsid w:val="00F34E05"/>
    <w:rsid w:val="00F35069"/>
    <w:rsid w:val="00F35E22"/>
    <w:rsid w:val="00F503FD"/>
    <w:rsid w:val="00F54DD7"/>
    <w:rsid w:val="00F65F58"/>
    <w:rsid w:val="00F66485"/>
    <w:rsid w:val="00F90297"/>
    <w:rsid w:val="00FA3F06"/>
    <w:rsid w:val="00FA6644"/>
    <w:rsid w:val="00FA66D8"/>
    <w:rsid w:val="00FB5FA4"/>
    <w:rsid w:val="00FC7A62"/>
    <w:rsid w:val="00FD4C6D"/>
    <w:rsid w:val="00FD580C"/>
    <w:rsid w:val="00FD65C2"/>
    <w:rsid w:val="00FE4ADC"/>
    <w:rsid w:val="00FF6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EC17B1"/>
  <w15:docId w15:val="{96E7AE65-D343-44D8-8C5F-CFB11ACDD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theme="minorBidi"/>
        <w:sz w:val="24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86409"/>
    <w:pPr>
      <w:spacing w:before="120" w:after="120"/>
    </w:pPr>
    <w:rPr>
      <w:rFonts w:ascii="Cambria Math" w:hAnsi="Cambria Math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E418B"/>
    <w:pPr>
      <w:keepNext/>
      <w:keepLines/>
      <w:spacing w:before="240"/>
      <w:jc w:val="right"/>
      <w:outlineLvl w:val="0"/>
    </w:pPr>
    <w:rPr>
      <w:rFonts w:asciiTheme="majorHAnsi" w:eastAsiaTheme="majorEastAsia" w:hAnsiTheme="majorHAnsi" w:cstheme="majorBidi"/>
      <w:b/>
      <w:color w:val="2E74B5"/>
      <w:sz w:val="4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207E1"/>
    <w:pPr>
      <w:keepNext/>
      <w:keepLines/>
      <w:spacing w:before="0" w:after="0"/>
      <w:outlineLvl w:val="1"/>
    </w:pPr>
    <w:rPr>
      <w:rFonts w:asciiTheme="majorHAnsi" w:eastAsiaTheme="majorEastAsia" w:hAnsiTheme="majorHAnsi" w:cstheme="majorBidi"/>
      <w:b/>
      <w:color w:val="2E74B5"/>
      <w:sz w:val="3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1F07AE"/>
    <w:pPr>
      <w:keepNext/>
      <w:keepLines/>
      <w:spacing w:before="240" w:after="0"/>
      <w:outlineLvl w:val="2"/>
    </w:pPr>
    <w:rPr>
      <w:rFonts w:asciiTheme="majorHAnsi" w:eastAsiaTheme="majorEastAsia" w:hAnsiTheme="majorHAnsi" w:cstheme="majorBidi"/>
      <w:b/>
      <w:color w:val="2E74B5"/>
      <w:sz w:val="32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E418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b/>
      <w:iCs/>
      <w:color w:val="2E74B5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qFormat/>
    <w:rsid w:val="005C4307"/>
  </w:style>
  <w:style w:type="character" w:styleId="Strong">
    <w:name w:val="Strong"/>
    <w:basedOn w:val="DefaultParagraphFont"/>
    <w:uiPriority w:val="22"/>
    <w:qFormat/>
    <w:rsid w:val="005C4307"/>
    <w:rPr>
      <w:b/>
      <w:bCs/>
    </w:rPr>
  </w:style>
  <w:style w:type="paragraph" w:styleId="ListParagraph">
    <w:name w:val="List Paragraph"/>
    <w:basedOn w:val="Normal"/>
    <w:uiPriority w:val="34"/>
    <w:qFormat/>
    <w:rsid w:val="005C430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207E1"/>
    <w:rPr>
      <w:rFonts w:asciiTheme="majorHAnsi" w:eastAsiaTheme="majorEastAsia" w:hAnsiTheme="majorHAnsi" w:cstheme="majorBidi"/>
      <w:b/>
      <w:color w:val="2E74B5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F07AE"/>
    <w:rPr>
      <w:rFonts w:asciiTheme="majorHAnsi" w:eastAsiaTheme="majorEastAsia" w:hAnsiTheme="majorHAnsi" w:cstheme="majorBidi"/>
      <w:b/>
      <w:color w:val="2E74B5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E418B"/>
    <w:rPr>
      <w:rFonts w:asciiTheme="majorHAnsi" w:eastAsiaTheme="majorEastAsia" w:hAnsiTheme="majorHAnsi" w:cstheme="majorBidi"/>
      <w:b/>
      <w:iCs/>
      <w:color w:val="2E74B5"/>
      <w:sz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344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344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E418B"/>
    <w:rPr>
      <w:rFonts w:asciiTheme="majorHAnsi" w:eastAsiaTheme="majorEastAsia" w:hAnsiTheme="majorHAnsi" w:cstheme="majorBidi"/>
      <w:b/>
      <w:color w:val="2E74B5"/>
      <w:sz w:val="44"/>
      <w:szCs w:val="32"/>
    </w:rPr>
  </w:style>
  <w:style w:type="paragraph" w:styleId="NormalWeb">
    <w:name w:val="Normal (Web)"/>
    <w:basedOn w:val="Normal"/>
    <w:uiPriority w:val="99"/>
    <w:semiHidden/>
    <w:unhideWhenUsed/>
    <w:rsid w:val="00FB5FA4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en-US"/>
    </w:rPr>
  </w:style>
  <w:style w:type="paragraph" w:customStyle="1" w:styleId="DefinitionBody">
    <w:name w:val="Definition Body"/>
    <w:basedOn w:val="Normal"/>
    <w:link w:val="DefinitionBodyChar"/>
    <w:qFormat/>
    <w:rsid w:val="00EB0DCF"/>
    <w:pPr>
      <w:pBdr>
        <w:left w:val="single" w:sz="4" w:space="4" w:color="7030A0"/>
        <w:bottom w:val="single" w:sz="4" w:space="1" w:color="7030A0"/>
        <w:right w:val="single" w:sz="4" w:space="4" w:color="7030A0"/>
      </w:pBdr>
      <w:ind w:left="288" w:right="288"/>
    </w:pPr>
    <w:rPr>
      <w:rFonts w:eastAsia="Calibri" w:cs="Times New Roman"/>
      <w:lang w:val="x-none" w:eastAsia="x-none"/>
    </w:rPr>
  </w:style>
  <w:style w:type="character" w:customStyle="1" w:styleId="DefinitionBodyChar">
    <w:name w:val="Definition Body Char"/>
    <w:link w:val="DefinitionBody"/>
    <w:rsid w:val="00EB0DCF"/>
    <w:rPr>
      <w:rFonts w:ascii="Cambria Math" w:eastAsia="Calibri" w:hAnsi="Cambria Math" w:cs="Times New Roman"/>
      <w:lang w:val="x-none" w:eastAsia="x-none"/>
    </w:rPr>
  </w:style>
  <w:style w:type="paragraph" w:customStyle="1" w:styleId="DefinitionHeader">
    <w:name w:val="Definition Header"/>
    <w:basedOn w:val="Normal"/>
    <w:link w:val="DefinitionHeaderChar"/>
    <w:qFormat/>
    <w:rsid w:val="00EB0DCF"/>
    <w:pPr>
      <w:pBdr>
        <w:top w:val="single" w:sz="4" w:space="1" w:color="7030A0"/>
        <w:left w:val="single" w:sz="4" w:space="4" w:color="7030A0"/>
        <w:right w:val="single" w:sz="4" w:space="4" w:color="7030A0"/>
      </w:pBdr>
      <w:ind w:left="288" w:right="288"/>
    </w:pPr>
    <w:rPr>
      <w:rFonts w:eastAsia="Calibri" w:cs="Times New Roman"/>
      <w:b/>
      <w:color w:val="7030A0"/>
      <w:lang w:val="x-none" w:eastAsia="x-none"/>
    </w:rPr>
  </w:style>
  <w:style w:type="character" w:customStyle="1" w:styleId="DefinitionHeaderChar">
    <w:name w:val="Definition Header Char"/>
    <w:link w:val="DefinitionHeader"/>
    <w:rsid w:val="00EB0DCF"/>
    <w:rPr>
      <w:rFonts w:ascii="Cambria Math" w:eastAsia="Calibri" w:hAnsi="Cambria Math" w:cs="Times New Roman"/>
      <w:b/>
      <w:color w:val="7030A0"/>
      <w:lang w:val="x-none" w:eastAsia="x-none"/>
    </w:rPr>
  </w:style>
  <w:style w:type="character" w:customStyle="1" w:styleId="apple-tab-span">
    <w:name w:val="apple-tab-span"/>
    <w:basedOn w:val="DefaultParagraphFont"/>
    <w:rsid w:val="00EA3C8F"/>
  </w:style>
  <w:style w:type="paragraph" w:customStyle="1" w:styleId="paragraph">
    <w:name w:val="paragraph"/>
    <w:basedOn w:val="Normal"/>
    <w:rsid w:val="00160E49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en-US"/>
    </w:rPr>
  </w:style>
  <w:style w:type="character" w:customStyle="1" w:styleId="normaltextrun">
    <w:name w:val="normaltextrun"/>
    <w:basedOn w:val="DefaultParagraphFont"/>
    <w:rsid w:val="00160E49"/>
  </w:style>
  <w:style w:type="character" w:customStyle="1" w:styleId="apple-converted-space">
    <w:name w:val="apple-converted-space"/>
    <w:basedOn w:val="DefaultParagraphFont"/>
    <w:rsid w:val="00160E49"/>
  </w:style>
  <w:style w:type="character" w:customStyle="1" w:styleId="scxw228623468">
    <w:name w:val="scxw228623468"/>
    <w:basedOn w:val="DefaultParagraphFont"/>
    <w:rsid w:val="00160E49"/>
  </w:style>
  <w:style w:type="character" w:customStyle="1" w:styleId="eop">
    <w:name w:val="eop"/>
    <w:basedOn w:val="DefaultParagraphFont"/>
    <w:rsid w:val="00160E49"/>
  </w:style>
  <w:style w:type="table" w:styleId="TableGrid">
    <w:name w:val="Table Grid"/>
    <w:basedOn w:val="TableNormal"/>
    <w:uiPriority w:val="59"/>
    <w:rsid w:val="00041044"/>
    <w:rPr>
      <w:rFonts w:asciiTheme="minorHAnsi" w:eastAsiaTheme="minorHAnsi" w:hAnsiTheme="minorHAnsi"/>
      <w:sz w:val="22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8C3A10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8C3A10"/>
    <w:rPr>
      <w:rFonts w:ascii="Cambria Math" w:hAnsi="Cambria Math"/>
    </w:rPr>
  </w:style>
  <w:style w:type="paragraph" w:styleId="Footer">
    <w:name w:val="footer"/>
    <w:basedOn w:val="Normal"/>
    <w:link w:val="FooterChar"/>
    <w:uiPriority w:val="99"/>
    <w:unhideWhenUsed/>
    <w:rsid w:val="008C3A10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8C3A10"/>
    <w:rPr>
      <w:rFonts w:ascii="Cambria Math" w:hAnsi="Cambria Math"/>
    </w:rPr>
  </w:style>
  <w:style w:type="character" w:styleId="Hyperlink">
    <w:name w:val="Hyperlink"/>
    <w:basedOn w:val="DefaultParagraphFont"/>
    <w:uiPriority w:val="99"/>
    <w:unhideWhenUsed/>
    <w:rsid w:val="008C3A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3A10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2924"/>
    <w:pPr>
      <w:spacing w:before="0" w:after="200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900E1D"/>
    <w:pPr>
      <w:spacing w:after="0" w:line="259" w:lineRule="auto"/>
      <w:jc w:val="left"/>
      <w:outlineLvl w:val="9"/>
    </w:pPr>
    <w:rPr>
      <w:b w:val="0"/>
      <w:color w:val="2E74B5" w:themeColor="accent1" w:themeShade="BF"/>
      <w:sz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00E1D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900E1D"/>
    <w:pPr>
      <w:spacing w:after="100"/>
      <w:ind w:left="480"/>
    </w:pPr>
  </w:style>
  <w:style w:type="paragraph" w:styleId="TOC2">
    <w:name w:val="toc 2"/>
    <w:basedOn w:val="Normal"/>
    <w:next w:val="Normal"/>
    <w:autoRedefine/>
    <w:uiPriority w:val="39"/>
    <w:unhideWhenUsed/>
    <w:rsid w:val="00900E1D"/>
    <w:pPr>
      <w:spacing w:after="100"/>
      <w:ind w:left="240"/>
    </w:pPr>
  </w:style>
  <w:style w:type="character" w:styleId="PlaceholderText">
    <w:name w:val="Placeholder Text"/>
    <w:basedOn w:val="DefaultParagraphFont"/>
    <w:uiPriority w:val="99"/>
    <w:semiHidden/>
    <w:rsid w:val="007A5BE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6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4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1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6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7.emf"/><Relationship Id="rId42" Type="http://schemas.openxmlformats.org/officeDocument/2006/relationships/oleObject" Target="embeddings/oleObject17.bin"/><Relationship Id="rId47" Type="http://schemas.openxmlformats.org/officeDocument/2006/relationships/image" Target="media/image20.emf"/><Relationship Id="rId63" Type="http://schemas.openxmlformats.org/officeDocument/2006/relationships/image" Target="media/image28.emf"/><Relationship Id="rId68" Type="http://schemas.openxmlformats.org/officeDocument/2006/relationships/oleObject" Target="embeddings/oleObject30.bin"/><Relationship Id="rId84" Type="http://schemas.openxmlformats.org/officeDocument/2006/relationships/oleObject" Target="embeddings/oleObject38.bin"/><Relationship Id="rId89" Type="http://schemas.openxmlformats.org/officeDocument/2006/relationships/image" Target="media/image41.emf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1.emf"/><Relationship Id="rId107" Type="http://schemas.openxmlformats.org/officeDocument/2006/relationships/footer" Target="footer1.xml"/><Relationship Id="rId11" Type="http://schemas.openxmlformats.org/officeDocument/2006/relationships/image" Target="media/image2.e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5.emf"/><Relationship Id="rId40" Type="http://schemas.openxmlformats.org/officeDocument/2006/relationships/oleObject" Target="embeddings/oleObject16.bin"/><Relationship Id="rId45" Type="http://schemas.openxmlformats.org/officeDocument/2006/relationships/image" Target="media/image19.emf"/><Relationship Id="rId53" Type="http://schemas.openxmlformats.org/officeDocument/2006/relationships/image" Target="media/image23.emf"/><Relationship Id="rId58" Type="http://schemas.openxmlformats.org/officeDocument/2006/relationships/oleObject" Target="embeddings/oleObject25.bin"/><Relationship Id="rId66" Type="http://schemas.openxmlformats.org/officeDocument/2006/relationships/oleObject" Target="embeddings/oleObject29.bin"/><Relationship Id="rId74" Type="http://schemas.openxmlformats.org/officeDocument/2006/relationships/oleObject" Target="embeddings/oleObject33.bin"/><Relationship Id="rId79" Type="http://schemas.openxmlformats.org/officeDocument/2006/relationships/image" Target="media/image36.emf"/><Relationship Id="rId87" Type="http://schemas.openxmlformats.org/officeDocument/2006/relationships/image" Target="media/image40.emf"/><Relationship Id="rId102" Type="http://schemas.openxmlformats.org/officeDocument/2006/relationships/oleObject" Target="embeddings/oleObject47.bin"/><Relationship Id="rId5" Type="http://schemas.openxmlformats.org/officeDocument/2006/relationships/webSettings" Target="webSettings.xml"/><Relationship Id="rId61" Type="http://schemas.openxmlformats.org/officeDocument/2006/relationships/image" Target="media/image27.emf"/><Relationship Id="rId82" Type="http://schemas.openxmlformats.org/officeDocument/2006/relationships/oleObject" Target="embeddings/oleObject37.bin"/><Relationship Id="rId90" Type="http://schemas.openxmlformats.org/officeDocument/2006/relationships/oleObject" Target="embeddings/oleObject41.bin"/><Relationship Id="rId95" Type="http://schemas.openxmlformats.org/officeDocument/2006/relationships/image" Target="media/image44.emf"/><Relationship Id="rId19" Type="http://schemas.openxmlformats.org/officeDocument/2006/relationships/image" Target="media/image6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4.emf"/><Relationship Id="rId43" Type="http://schemas.openxmlformats.org/officeDocument/2006/relationships/image" Target="media/image18.emf"/><Relationship Id="rId48" Type="http://schemas.openxmlformats.org/officeDocument/2006/relationships/oleObject" Target="embeddings/oleObject20.bin"/><Relationship Id="rId56" Type="http://schemas.openxmlformats.org/officeDocument/2006/relationships/oleObject" Target="embeddings/oleObject24.bin"/><Relationship Id="rId64" Type="http://schemas.openxmlformats.org/officeDocument/2006/relationships/oleObject" Target="embeddings/oleObject28.bin"/><Relationship Id="rId69" Type="http://schemas.openxmlformats.org/officeDocument/2006/relationships/image" Target="media/image31.emf"/><Relationship Id="rId77" Type="http://schemas.openxmlformats.org/officeDocument/2006/relationships/image" Target="media/image35.emf"/><Relationship Id="rId100" Type="http://schemas.openxmlformats.org/officeDocument/2006/relationships/oleObject" Target="embeddings/oleObject46.bin"/><Relationship Id="rId105" Type="http://schemas.openxmlformats.org/officeDocument/2006/relationships/header" Target="header2.xml"/><Relationship Id="rId8" Type="http://schemas.openxmlformats.org/officeDocument/2006/relationships/header" Target="header1.xml"/><Relationship Id="rId51" Type="http://schemas.openxmlformats.org/officeDocument/2006/relationships/image" Target="media/image22.emf"/><Relationship Id="rId72" Type="http://schemas.openxmlformats.org/officeDocument/2006/relationships/oleObject" Target="embeddings/oleObject32.bin"/><Relationship Id="rId80" Type="http://schemas.openxmlformats.org/officeDocument/2006/relationships/oleObject" Target="embeddings/oleObject36.bin"/><Relationship Id="rId85" Type="http://schemas.openxmlformats.org/officeDocument/2006/relationships/image" Target="media/image39.emf"/><Relationship Id="rId93" Type="http://schemas.openxmlformats.org/officeDocument/2006/relationships/image" Target="media/image43.emf"/><Relationship Id="rId98" Type="http://schemas.openxmlformats.org/officeDocument/2006/relationships/oleObject" Target="embeddings/oleObject45.bin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3.emf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59" Type="http://schemas.openxmlformats.org/officeDocument/2006/relationships/image" Target="media/image26.emf"/><Relationship Id="rId67" Type="http://schemas.openxmlformats.org/officeDocument/2006/relationships/image" Target="media/image30.emf"/><Relationship Id="rId103" Type="http://schemas.openxmlformats.org/officeDocument/2006/relationships/image" Target="media/image48.emf"/><Relationship Id="rId108" Type="http://schemas.openxmlformats.org/officeDocument/2006/relationships/fontTable" Target="fontTable.xml"/><Relationship Id="rId20" Type="http://schemas.openxmlformats.org/officeDocument/2006/relationships/oleObject" Target="embeddings/oleObject6.bin"/><Relationship Id="rId41" Type="http://schemas.openxmlformats.org/officeDocument/2006/relationships/image" Target="media/image17.emf"/><Relationship Id="rId54" Type="http://schemas.openxmlformats.org/officeDocument/2006/relationships/oleObject" Target="embeddings/oleObject23.bin"/><Relationship Id="rId62" Type="http://schemas.openxmlformats.org/officeDocument/2006/relationships/oleObject" Target="embeddings/oleObject27.bin"/><Relationship Id="rId70" Type="http://schemas.openxmlformats.org/officeDocument/2006/relationships/oleObject" Target="embeddings/oleObject31.bin"/><Relationship Id="rId75" Type="http://schemas.openxmlformats.org/officeDocument/2006/relationships/image" Target="media/image34.emf"/><Relationship Id="rId83" Type="http://schemas.openxmlformats.org/officeDocument/2006/relationships/image" Target="media/image38.emf"/><Relationship Id="rId88" Type="http://schemas.openxmlformats.org/officeDocument/2006/relationships/oleObject" Target="embeddings/oleObject40.bin"/><Relationship Id="rId91" Type="http://schemas.openxmlformats.org/officeDocument/2006/relationships/image" Target="media/image42.emf"/><Relationship Id="rId96" Type="http://schemas.openxmlformats.org/officeDocument/2006/relationships/oleObject" Target="embeddings/oleObject4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1.emf"/><Relationship Id="rId57" Type="http://schemas.openxmlformats.org/officeDocument/2006/relationships/image" Target="media/image25.emf"/><Relationship Id="rId106" Type="http://schemas.openxmlformats.org/officeDocument/2006/relationships/header" Target="header3.xml"/><Relationship Id="rId10" Type="http://schemas.openxmlformats.org/officeDocument/2006/relationships/oleObject" Target="embeddings/oleObject1.bin"/><Relationship Id="rId31" Type="http://schemas.openxmlformats.org/officeDocument/2006/relationships/image" Target="media/image12.emf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2.bin"/><Relationship Id="rId60" Type="http://schemas.openxmlformats.org/officeDocument/2006/relationships/oleObject" Target="embeddings/oleObject26.bin"/><Relationship Id="rId65" Type="http://schemas.openxmlformats.org/officeDocument/2006/relationships/image" Target="media/image29.emf"/><Relationship Id="rId73" Type="http://schemas.openxmlformats.org/officeDocument/2006/relationships/image" Target="media/image33.emf"/><Relationship Id="rId78" Type="http://schemas.openxmlformats.org/officeDocument/2006/relationships/oleObject" Target="embeddings/oleObject35.bin"/><Relationship Id="rId81" Type="http://schemas.openxmlformats.org/officeDocument/2006/relationships/image" Target="media/image37.emf"/><Relationship Id="rId86" Type="http://schemas.openxmlformats.org/officeDocument/2006/relationships/oleObject" Target="embeddings/oleObject39.bin"/><Relationship Id="rId94" Type="http://schemas.openxmlformats.org/officeDocument/2006/relationships/oleObject" Target="embeddings/oleObject43.bin"/><Relationship Id="rId99" Type="http://schemas.openxmlformats.org/officeDocument/2006/relationships/image" Target="media/image46.emf"/><Relationship Id="rId101" Type="http://schemas.openxmlformats.org/officeDocument/2006/relationships/image" Target="media/image47.emf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39" Type="http://schemas.openxmlformats.org/officeDocument/2006/relationships/image" Target="media/image16.emf"/><Relationship Id="rId109" Type="http://schemas.openxmlformats.org/officeDocument/2006/relationships/theme" Target="theme/theme1.xml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1.bin"/><Relationship Id="rId55" Type="http://schemas.openxmlformats.org/officeDocument/2006/relationships/image" Target="media/image24.emf"/><Relationship Id="rId76" Type="http://schemas.openxmlformats.org/officeDocument/2006/relationships/oleObject" Target="embeddings/oleObject34.bin"/><Relationship Id="rId97" Type="http://schemas.openxmlformats.org/officeDocument/2006/relationships/image" Target="media/image45.emf"/><Relationship Id="rId104" Type="http://schemas.openxmlformats.org/officeDocument/2006/relationships/oleObject" Target="embeddings/oleObject48.bin"/><Relationship Id="rId7" Type="http://schemas.openxmlformats.org/officeDocument/2006/relationships/endnotes" Target="endnotes.xml"/><Relationship Id="rId71" Type="http://schemas.openxmlformats.org/officeDocument/2006/relationships/image" Target="media/image32.emf"/><Relationship Id="rId92" Type="http://schemas.openxmlformats.org/officeDocument/2006/relationships/oleObject" Target="embeddings/oleObject42.bin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creativecommons.org/licenses/by-sa/3.0/us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My%20Drive\Math%20105%20OER%20Project%20Folder\Our%20Draft%20Chapters\Finance-%20Review%20of%20Percentag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3C73E2-1681-4C0C-AA56-4DC7ED8394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Finance- Review of Percentage.dotx</Template>
  <TotalTime>0</TotalTime>
  <Pages>10</Pages>
  <Words>1355</Words>
  <Characters>7724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Portland Community College</Company>
  <LinksUpToDate>false</LinksUpToDate>
  <CharactersWithSpaces>9061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Cara Lee</dc:creator>
  <cp:lastModifiedBy>Tron</cp:lastModifiedBy>
  <cp:revision>2</cp:revision>
  <cp:lastPrinted>2018-09-06T04:43:00Z</cp:lastPrinted>
  <dcterms:created xsi:type="dcterms:W3CDTF">2020-06-09T19:53:00Z</dcterms:created>
  <dcterms:modified xsi:type="dcterms:W3CDTF">2020-06-09T19:53:00Z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